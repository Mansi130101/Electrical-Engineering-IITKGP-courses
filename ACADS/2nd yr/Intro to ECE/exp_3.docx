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1391"/>
        <w:tblW w:w="0" w:type="auto"/>
        <w:tblLook w:val="04A0" w:firstRow="1" w:lastRow="0" w:firstColumn="1" w:lastColumn="0" w:noHBand="0" w:noVBand="1"/>
      </w:tblPr>
      <w:tblGrid>
        <w:gridCol w:w="3085"/>
        <w:gridCol w:w="6157"/>
      </w:tblGrid>
      <w:tr w:rsidR="00AB397D" w14:paraId="721DE5D9" w14:textId="77777777" w:rsidTr="00AB397D">
        <w:tc>
          <w:tcPr>
            <w:tcW w:w="3085" w:type="dxa"/>
          </w:tcPr>
          <w:p w14:paraId="7F161CB6" w14:textId="77777777" w:rsidR="00AB397D" w:rsidRPr="00043CCD" w:rsidRDefault="00AB397D" w:rsidP="00AB397D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 xml:space="preserve">Name: </w:t>
            </w:r>
          </w:p>
        </w:tc>
        <w:tc>
          <w:tcPr>
            <w:tcW w:w="6157" w:type="dxa"/>
          </w:tcPr>
          <w:p w14:paraId="0E587219" w14:textId="2AFB2084" w:rsidR="00AB397D" w:rsidRDefault="005A34B8" w:rsidP="00AB397D">
            <w:r>
              <w:t>MANSI UNIYAL</w:t>
            </w:r>
          </w:p>
        </w:tc>
      </w:tr>
      <w:tr w:rsidR="00AB397D" w14:paraId="7BEBDB47" w14:textId="77777777" w:rsidTr="00AB397D">
        <w:tc>
          <w:tcPr>
            <w:tcW w:w="3085" w:type="dxa"/>
          </w:tcPr>
          <w:p w14:paraId="00079B97" w14:textId="77777777" w:rsidR="00AB397D" w:rsidRPr="00043CCD" w:rsidRDefault="00AB397D" w:rsidP="00AB397D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>Roll Number:</w:t>
            </w:r>
          </w:p>
        </w:tc>
        <w:tc>
          <w:tcPr>
            <w:tcW w:w="6157" w:type="dxa"/>
          </w:tcPr>
          <w:p w14:paraId="3EE896BE" w14:textId="23C88468" w:rsidR="00AB397D" w:rsidRDefault="005A34B8" w:rsidP="00AB397D">
            <w:r>
              <w:t>19EE10039</w:t>
            </w:r>
          </w:p>
        </w:tc>
      </w:tr>
    </w:tbl>
    <w:p w14:paraId="22481B9F" w14:textId="77777777" w:rsidR="00AB397D" w:rsidRDefault="00AB397D"/>
    <w:p w14:paraId="43585ABC" w14:textId="5E8C52C3" w:rsidR="00043CCD" w:rsidRPr="00EA4E35" w:rsidRDefault="00AB397D">
      <w:pPr>
        <w:rPr>
          <w:b/>
          <w:sz w:val="24"/>
        </w:rPr>
      </w:pPr>
      <w:r w:rsidRPr="00EA4E35">
        <w:rPr>
          <w:b/>
          <w:sz w:val="24"/>
        </w:rPr>
        <w:t xml:space="preserve">Experiment No. </w:t>
      </w:r>
      <w:r w:rsidR="005A34B8">
        <w:rPr>
          <w:b/>
          <w:sz w:val="24"/>
        </w:rPr>
        <w:t>3</w:t>
      </w:r>
    </w:p>
    <w:p w14:paraId="2F9DAC13" w14:textId="02FB66F1" w:rsidR="00AB397D" w:rsidRPr="00EA4E35" w:rsidRDefault="00AB397D">
      <w:pPr>
        <w:rPr>
          <w:b/>
          <w:sz w:val="24"/>
        </w:rPr>
      </w:pPr>
      <w:r w:rsidRPr="00EA4E35">
        <w:rPr>
          <w:b/>
          <w:sz w:val="24"/>
        </w:rPr>
        <w:t>Name of the Experiment:</w:t>
      </w:r>
      <w:r w:rsidR="005A34B8">
        <w:rPr>
          <w:b/>
          <w:sz w:val="24"/>
        </w:rPr>
        <w:t xml:space="preserve"> </w:t>
      </w:r>
      <w:r w:rsidRPr="00EA4E35">
        <w:rPr>
          <w:b/>
          <w:sz w:val="24"/>
        </w:rPr>
        <w:t xml:space="preserve"> </w:t>
      </w:r>
      <w:r w:rsidR="005A34B8" w:rsidRPr="005A34B8">
        <w:rPr>
          <w:b/>
          <w:sz w:val="24"/>
        </w:rPr>
        <w:t>Half Wave Rectification</w:t>
      </w:r>
    </w:p>
    <w:p w14:paraId="4EDF1D35" w14:textId="77777777" w:rsidR="00AB397D" w:rsidRDefault="00AB397D"/>
    <w:p w14:paraId="60705EF5" w14:textId="77777777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</w:p>
    <w:p w14:paraId="27E645DE" w14:textId="4B7BAFF0" w:rsidR="00E50ACA" w:rsidRDefault="000E29C8" w:rsidP="000E29C8">
      <w:pPr>
        <w:spacing w:after="0" w:line="240" w:lineRule="auto"/>
        <w:ind w:left="1470"/>
        <w:textAlignment w:val="baseline"/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>Explain the working of a Half Wave Rectifier</w:t>
      </w:r>
    </w:p>
    <w:p w14:paraId="63196E97" w14:textId="77777777" w:rsidR="00DD70C0" w:rsidRPr="00E50ACA" w:rsidRDefault="00DD70C0" w:rsidP="000E29C8">
      <w:pPr>
        <w:spacing w:after="0" w:line="240" w:lineRule="auto"/>
        <w:ind w:left="1470"/>
        <w:textAlignment w:val="baseline"/>
        <w:rPr>
          <w:rFonts w:ascii="Arial" w:hAnsi="Arial" w:cs="Arial"/>
          <w:b/>
          <w:u w:val="single"/>
        </w:rPr>
      </w:pPr>
    </w:p>
    <w:p w14:paraId="48130D78" w14:textId="77777777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used:</w:t>
      </w:r>
    </w:p>
    <w:p w14:paraId="1DF89ACC" w14:textId="4911BA8E" w:rsidR="00E50ACA" w:rsidRDefault="000E29C8" w:rsidP="000E29C8">
      <w:pPr>
        <w:pStyle w:val="ListParagraph"/>
        <w:numPr>
          <w:ilvl w:val="0"/>
          <w:numId w:val="5"/>
        </w:numPr>
        <w:rPr>
          <w:rFonts w:ascii="Lucida Sans Unicode" w:hAnsi="Lucida Sans Unicode" w:cs="Lucida Sans Unicode"/>
          <w:bCs/>
          <w:sz w:val="24"/>
          <w:szCs w:val="24"/>
        </w:rPr>
      </w:pPr>
      <w:r>
        <w:rPr>
          <w:rFonts w:ascii="Lucida Sans Unicode" w:hAnsi="Lucida Sans Unicode" w:cs="Lucida Sans Unicode"/>
          <w:bCs/>
          <w:sz w:val="24"/>
          <w:szCs w:val="24"/>
        </w:rPr>
        <w:t xml:space="preserve">Stimulation: </w:t>
      </w:r>
      <w:proofErr w:type="spellStart"/>
      <w:r w:rsidRPr="000E29C8">
        <w:rPr>
          <w:rFonts w:ascii="Lucida Sans Unicode" w:hAnsi="Lucida Sans Unicode" w:cs="Lucida Sans Unicode"/>
          <w:bCs/>
          <w:sz w:val="24"/>
          <w:szCs w:val="24"/>
        </w:rPr>
        <w:t>Vlabs</w:t>
      </w:r>
      <w:proofErr w:type="spellEnd"/>
    </w:p>
    <w:p w14:paraId="482EA9C2" w14:textId="1F47BBFD" w:rsidR="000E29C8" w:rsidRDefault="000E29C8" w:rsidP="000E29C8">
      <w:pPr>
        <w:pStyle w:val="ListParagraph"/>
        <w:numPr>
          <w:ilvl w:val="0"/>
          <w:numId w:val="5"/>
        </w:numPr>
        <w:rPr>
          <w:rFonts w:ascii="Lucida Sans Unicode" w:hAnsi="Lucida Sans Unicode" w:cs="Lucida Sans Unicode"/>
          <w:bCs/>
          <w:sz w:val="24"/>
          <w:szCs w:val="24"/>
        </w:rPr>
      </w:pPr>
      <w:r>
        <w:rPr>
          <w:rFonts w:ascii="Lucida Sans Unicode" w:hAnsi="Lucida Sans Unicode" w:cs="Lucida Sans Unicode"/>
          <w:bCs/>
          <w:sz w:val="24"/>
          <w:szCs w:val="24"/>
        </w:rPr>
        <w:t>P-N junction diode</w:t>
      </w:r>
    </w:p>
    <w:p w14:paraId="4CEECAFD" w14:textId="77777777" w:rsidR="00DD70C0" w:rsidRPr="00DD70C0" w:rsidRDefault="00DD70C0" w:rsidP="00DD70C0">
      <w:pPr>
        <w:pStyle w:val="ListParagraph"/>
        <w:numPr>
          <w:ilvl w:val="0"/>
          <w:numId w:val="5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DD70C0">
        <w:rPr>
          <w:rFonts w:ascii="Lucida Sans Unicode" w:hAnsi="Lucida Sans Unicode" w:cs="Lucida Sans Unicode"/>
          <w:bCs/>
          <w:sz w:val="24"/>
          <w:szCs w:val="24"/>
        </w:rPr>
        <w:t>CRO (cathode ray oscilloscope)</w:t>
      </w:r>
    </w:p>
    <w:p w14:paraId="1F260643" w14:textId="77777777" w:rsidR="000E29C8" w:rsidRDefault="000E29C8" w:rsidP="000E29C8">
      <w:pPr>
        <w:pStyle w:val="ListParagraph"/>
        <w:numPr>
          <w:ilvl w:val="0"/>
          <w:numId w:val="5"/>
        </w:numPr>
        <w:rPr>
          <w:rFonts w:ascii="Lucida Sans Unicode" w:hAnsi="Lucida Sans Unicode" w:cs="Lucida Sans Unicode"/>
          <w:bCs/>
          <w:sz w:val="24"/>
          <w:szCs w:val="24"/>
        </w:rPr>
      </w:pPr>
      <w:r>
        <w:rPr>
          <w:rFonts w:ascii="Lucida Sans Unicode" w:hAnsi="Lucida Sans Unicode" w:cs="Lucida Sans Unicode"/>
          <w:bCs/>
          <w:sz w:val="24"/>
          <w:szCs w:val="24"/>
        </w:rPr>
        <w:t>Sinusoidal input voltage source</w:t>
      </w:r>
    </w:p>
    <w:p w14:paraId="43CD6475" w14:textId="4093D070" w:rsidR="000E29C8" w:rsidRDefault="000E29C8" w:rsidP="000E29C8">
      <w:pPr>
        <w:pStyle w:val="ListParagraph"/>
        <w:numPr>
          <w:ilvl w:val="0"/>
          <w:numId w:val="5"/>
        </w:numPr>
        <w:rPr>
          <w:rFonts w:ascii="Lucida Sans Unicode" w:hAnsi="Lucida Sans Unicode" w:cs="Lucida Sans Unicode"/>
          <w:bCs/>
          <w:sz w:val="24"/>
          <w:szCs w:val="24"/>
        </w:rPr>
      </w:pPr>
      <w:r>
        <w:rPr>
          <w:rFonts w:ascii="Lucida Sans Unicode" w:hAnsi="Lucida Sans Unicode" w:cs="Lucida Sans Unicode"/>
          <w:bCs/>
          <w:sz w:val="24"/>
          <w:szCs w:val="24"/>
        </w:rPr>
        <w:t xml:space="preserve">Resistance  </w:t>
      </w:r>
    </w:p>
    <w:p w14:paraId="655754A8" w14:textId="630DE345" w:rsidR="00E50ACA" w:rsidRDefault="00DD70C0" w:rsidP="00DD70C0">
      <w:pPr>
        <w:pStyle w:val="ListParagraph"/>
        <w:numPr>
          <w:ilvl w:val="0"/>
          <w:numId w:val="5"/>
        </w:numPr>
        <w:rPr>
          <w:rFonts w:ascii="Lucida Sans Unicode" w:hAnsi="Lucida Sans Unicode" w:cs="Lucida Sans Unicode"/>
          <w:bCs/>
          <w:sz w:val="24"/>
          <w:szCs w:val="24"/>
        </w:rPr>
      </w:pPr>
      <w:r>
        <w:rPr>
          <w:rFonts w:ascii="Lucida Sans Unicode" w:hAnsi="Lucida Sans Unicode" w:cs="Lucida Sans Unicode"/>
          <w:bCs/>
          <w:sz w:val="24"/>
          <w:szCs w:val="24"/>
        </w:rPr>
        <w:t>Connecting Wires</w:t>
      </w:r>
    </w:p>
    <w:p w14:paraId="26D4C44E" w14:textId="77777777" w:rsidR="00DD70C0" w:rsidRPr="00DD70C0" w:rsidRDefault="00DD70C0" w:rsidP="00DD70C0">
      <w:pPr>
        <w:pStyle w:val="ListParagraph"/>
        <w:ind w:left="2160"/>
        <w:rPr>
          <w:rFonts w:ascii="Lucida Sans Unicode" w:hAnsi="Lucida Sans Unicode" w:cs="Lucida Sans Unicode"/>
          <w:bCs/>
          <w:sz w:val="24"/>
          <w:szCs w:val="24"/>
        </w:rPr>
      </w:pPr>
    </w:p>
    <w:p w14:paraId="625794FC" w14:textId="77777777" w:rsidR="00E50ACA" w:rsidRDefault="00E50ACA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 (brief):</w:t>
      </w:r>
    </w:p>
    <w:p w14:paraId="4F25E08F" w14:textId="69FC3693" w:rsidR="005A34B8" w:rsidRPr="005A34B8" w:rsidRDefault="005A34B8" w:rsidP="005A34B8">
      <w:pPr>
        <w:pStyle w:val="ListParagraph"/>
        <w:numPr>
          <w:ilvl w:val="1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Rectification</w:t>
      </w:r>
    </w:p>
    <w:p w14:paraId="4F5B450D" w14:textId="01A2992B" w:rsidR="005A34B8" w:rsidRPr="005A34B8" w:rsidRDefault="005A34B8" w:rsidP="005A34B8">
      <w:pPr>
        <w:pStyle w:val="ListParagraph"/>
        <w:numPr>
          <w:ilvl w:val="2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A rectifier is a device that converts alternating current (AC) to direct current (DC), a process known as rectification. Rectifiers are essentially of two types – a half wave rectifier and a full wave rectifier.</w:t>
      </w:r>
    </w:p>
    <w:p w14:paraId="3B4E9F26" w14:textId="6D11ACF6" w:rsidR="005A34B8" w:rsidRPr="005A34B8" w:rsidRDefault="005A34B8" w:rsidP="005A34B8">
      <w:pPr>
        <w:pStyle w:val="ListParagraph"/>
        <w:numPr>
          <w:ilvl w:val="1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Half Wave Rectification</w:t>
      </w:r>
    </w:p>
    <w:p w14:paraId="1F435AB8" w14:textId="3DA86D26" w:rsidR="005A34B8" w:rsidRPr="005A34B8" w:rsidRDefault="005A34B8" w:rsidP="005A34B8">
      <w:pPr>
        <w:pStyle w:val="ListParagraph"/>
        <w:numPr>
          <w:ilvl w:val="2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On the positive cycle the diode is forward biased and on the negative cycle the diode is reverse biased. By using a diode, we have converted an AC source into a pulsating DC source. In summary we have ‘rectified’ the AC signal.</w:t>
      </w:r>
    </w:p>
    <w:p w14:paraId="47D311DD" w14:textId="37450CD2" w:rsidR="00DD70C0" w:rsidRPr="00DD70C0" w:rsidRDefault="005A34B8" w:rsidP="00DD70C0">
      <w:pPr>
        <w:pStyle w:val="ListParagraph"/>
        <w:numPr>
          <w:ilvl w:val="2"/>
          <w:numId w:val="4"/>
        </w:numPr>
        <w:rPr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The half-wave rectifier is a circuit that allows only part of an input signal to pass. The circuit is simply the combination of a single diode in series with a resistor, where the resistor is acting as a load.</w:t>
      </w:r>
    </w:p>
    <w:p w14:paraId="076115B1" w14:textId="2008FB78" w:rsidR="00DD70C0" w:rsidRDefault="00DD70C0" w:rsidP="00DD70C0">
      <w:pPr>
        <w:pStyle w:val="ListParagraph"/>
        <w:rPr>
          <w:noProof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C2E906" wp14:editId="6F90C601">
            <wp:extent cx="187325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4728131" wp14:editId="60CF620A">
            <wp:extent cx="3321050" cy="173215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291" cy="17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93F4" w14:textId="3FAD2DA2" w:rsidR="00DD70C0" w:rsidRPr="00DD70C0" w:rsidRDefault="00DD70C0" w:rsidP="00DD70C0">
      <w:pPr>
        <w:pStyle w:val="ListParagraph"/>
        <w:ind w:left="1440"/>
        <w:rPr>
          <w:b/>
          <w:bCs/>
          <w:noProof/>
        </w:rPr>
      </w:pPr>
      <w:r>
        <w:rPr>
          <w:noProof/>
        </w:rPr>
        <w:t xml:space="preserve">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DD70C0">
        <w:rPr>
          <w:b/>
          <w:bCs/>
          <w:noProof/>
          <w:sz w:val="28"/>
          <w:szCs w:val="28"/>
        </w:rPr>
        <w:t>Half Wave Rectifier</w:t>
      </w:r>
    </w:p>
    <w:p w14:paraId="04A0EBD3" w14:textId="77777777" w:rsidR="00DD70C0" w:rsidRPr="00DD70C0" w:rsidRDefault="00DD70C0" w:rsidP="00DD70C0">
      <w:pPr>
        <w:pStyle w:val="ListParagraph"/>
        <w:ind w:left="1440"/>
        <w:rPr>
          <w:rStyle w:val="normaltextrun"/>
          <w:sz w:val="24"/>
          <w:szCs w:val="24"/>
        </w:rPr>
      </w:pPr>
    </w:p>
    <w:p w14:paraId="1BC0F53E" w14:textId="3F1F35AF" w:rsidR="005A34B8" w:rsidRPr="005A34B8" w:rsidRDefault="00DD70C0" w:rsidP="005A34B8">
      <w:pPr>
        <w:pStyle w:val="ListParagraph"/>
        <w:numPr>
          <w:ilvl w:val="1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5619E1C2" wp14:editId="218BC83E">
            <wp:simplePos x="0" y="0"/>
            <wp:positionH relativeFrom="column">
              <wp:posOffset>4324350</wp:posOffset>
            </wp:positionH>
            <wp:positionV relativeFrom="paragraph">
              <wp:posOffset>5080</wp:posOffset>
            </wp:positionV>
            <wp:extent cx="1263650" cy="1041400"/>
            <wp:effectExtent l="0" t="0" r="0" b="6350"/>
            <wp:wrapTight wrapText="bothSides">
              <wp:wrapPolygon edited="0">
                <wp:start x="0" y="0"/>
                <wp:lineTo x="0" y="21337"/>
                <wp:lineTo x="21166" y="21337"/>
                <wp:lineTo x="21166" y="0"/>
                <wp:lineTo x="0" y="0"/>
              </wp:wrapPolygon>
            </wp:wrapTight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4B8"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Half Wave Rectifiers – Waveforms</w:t>
      </w:r>
    </w:p>
    <w:p w14:paraId="5A6669A3" w14:textId="63F8BFB1" w:rsidR="005A34B8" w:rsidRPr="005A34B8" w:rsidRDefault="005A34B8" w:rsidP="005A34B8">
      <w:pPr>
        <w:pStyle w:val="ListParagraph"/>
        <w:numPr>
          <w:ilvl w:val="2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The output DC voltage of a half wave rectifier can be calculated with the following two ideal equations.</w:t>
      </w:r>
    </w:p>
    <w:p w14:paraId="6BEFDF17" w14:textId="77777777" w:rsidR="00DD70C0" w:rsidRDefault="00DD70C0" w:rsidP="00DD70C0">
      <w:pPr>
        <w:pStyle w:val="ListParagraph"/>
        <w:ind w:left="144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</w:p>
    <w:p w14:paraId="2581CFE9" w14:textId="5FC0B576" w:rsidR="005A34B8" w:rsidRPr="005A34B8" w:rsidRDefault="005A34B8" w:rsidP="005A34B8">
      <w:pPr>
        <w:pStyle w:val="ListParagraph"/>
        <w:numPr>
          <w:ilvl w:val="1"/>
          <w:numId w:val="4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Half Wave Rectification: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</w:t>
      </w: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For </w:t>
      </w:r>
      <w:r w:rsidRPr="00DD70C0">
        <w:rPr>
          <w:rStyle w:val="normaltextrun"/>
          <w:rFonts w:ascii="Lucida Sans Unicode" w:hAnsi="Lucida Sans Unicode" w:cs="Lucida Sans Unicode"/>
          <w:b/>
          <w:bCs/>
          <w:color w:val="000000"/>
          <w:bdr w:val="none" w:sz="0" w:space="0" w:color="auto" w:frame="1"/>
          <w:lang w:val="en-US"/>
        </w:rPr>
        <w:t>Positive Half</w:t>
      </w: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Cycle</w:t>
      </w:r>
    </w:p>
    <w:p w14:paraId="54DDFA92" w14:textId="25FBA486" w:rsidR="00B82AB1" w:rsidRPr="00836AA4" w:rsidRDefault="005A34B8" w:rsidP="00836AA4">
      <w:pPr>
        <w:pStyle w:val="ListParagraph"/>
        <w:numPr>
          <w:ilvl w:val="2"/>
          <w:numId w:val="4"/>
        </w:numPr>
        <w:rPr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Diode is forward biased, acts as a </w:t>
      </w:r>
      <w:r w:rsidRPr="00DD70C0">
        <w:rPr>
          <w:rStyle w:val="normaltextrun"/>
          <w:rFonts w:ascii="Lucida Sans Unicode" w:hAnsi="Lucida Sans Unicode" w:cs="Lucida Sans Unicode"/>
          <w:b/>
          <w:bCs/>
          <w:color w:val="000000"/>
          <w:bdr w:val="none" w:sz="0" w:space="0" w:color="auto" w:frame="1"/>
          <w:lang w:val="en-US"/>
        </w:rPr>
        <w:t>short circuit</w:t>
      </w:r>
      <w:r w:rsidRPr="005A34B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passes the waveform through.</w:t>
      </w:r>
      <w:r w:rsidR="00836AA4" w:rsidRPr="00836AA4">
        <w:rPr>
          <w:noProof/>
        </w:rPr>
        <w:t xml:space="preserve"> </w:t>
      </w:r>
    </w:p>
    <w:p w14:paraId="5088B64F" w14:textId="5C160492" w:rsidR="00836AA4" w:rsidRDefault="00836AA4" w:rsidP="00836AA4">
      <w:p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1CF95A4E" wp14:editId="250A14C4">
            <wp:extent cx="4276725" cy="3093085"/>
            <wp:effectExtent l="0" t="0" r="952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 w:hAnsi="Lucida Sans Unicode" w:cs="Lucida Sans Unicode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281DE2B" wp14:editId="5428887E">
                <wp:simplePos x="0" y="0"/>
                <wp:positionH relativeFrom="column">
                  <wp:posOffset>895350</wp:posOffset>
                </wp:positionH>
                <wp:positionV relativeFrom="paragraph">
                  <wp:posOffset>226060</wp:posOffset>
                </wp:positionV>
                <wp:extent cx="3873500" cy="12700"/>
                <wp:effectExtent l="0" t="0" r="3175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35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A6078" id="Straight Connector 13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17.8pt" to="375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9oGxAEAANMDAAAOAAAAZHJzL2Uyb0RvYy54bWysU02P0zAQvSPxHyzfadJWsKuo6R66gguC&#10;imW5e51xY8lfGpsm/feMnTQgQEis9mLZmXlv5r2Z7O5Ga9gZMGrvWr5e1ZyBk77T7tTyx6/v39xy&#10;FpNwnTDeQcsvEPnd/vWr3RAa2Pjemw6QEYmLzRBa3qcUmqqKsgcr4soHcBRUHq1I9MRT1aEYiN2a&#10;alPX76rBYxfQS4iRvt5PQb4v/EqBTJ+VipCYaTn1lsqJ5XzKZ7XfieaEIvRazm2IZ3RhhXZUdKG6&#10;F0mw76j/oLJaoo9epZX0tvJKaQlFA6lZ17+peehFgKKFzIlhsSm+HK38dD4i0x3NbsuZE5Zm9JBQ&#10;6FOf2ME7Rw56ZBQkp4YQGwIc3BHnVwxHzLJHhZYpo8M3IipGkDQ2Fp8vi88wJibp4/b2Zvu2pnFI&#10;iq03N3QlvmqiyXQBY/oA3rJ8abnRLtsgGnH+GNOUek0hXG5raqTc0sVATjbuCyiSRgWnlspSwcEg&#10;OwtaByEluLSeS5fsDFPamAVYl7L/BM75GQpl4f4HvCBKZe/SArbaefxb9TReW1ZT/tWBSXe24Ml3&#10;lzKiYg1tTjF33vK8mr++C/znv7j/AQAA//8DAFBLAwQUAAYACAAAACEABq3JiNwAAAAJAQAADwAA&#10;AGRycy9kb3ducmV2LnhtbEyPwU7DMBBE70j8g7VI3KiT0qYoxKkQpWdEAYmjGy9JwF5Httsmf8/2&#10;RI8zO5p9U61HZ8URQ+w9KchnGQikxpueWgUf79u7BxAxaTLaekIFE0ZY19dXlS6NP9EbHnepFVxC&#10;sdQKupSGUsrYdOh0nPkBiW/fPjidWIZWmqBPXO6snGdZIZ3uiT90esDnDpvf3cEpiLZ9+Zk+J7+Z&#10;mzBttvELX/OFUrc349MjiIRj+g/DGZ/RoWamvT+QicKyXuS8JSm4XxYgOLBano09G6sCZF3JywX1&#10;HwAAAP//AwBQSwECLQAUAAYACAAAACEAtoM4kv4AAADhAQAAEwAAAAAAAAAAAAAAAAAAAAAAW0Nv&#10;bnRlbnRfVHlwZXNdLnhtbFBLAQItABQABgAIAAAAIQA4/SH/1gAAAJQBAAALAAAAAAAAAAAAAAAA&#10;AC8BAABfcmVscy8ucmVsc1BLAQItABQABgAIAAAAIQAl29oGxAEAANMDAAAOAAAAAAAAAAAAAAAA&#10;AC4CAABkcnMvZTJvRG9jLnhtbFBLAQItABQABgAIAAAAIQAGrcmI3AAAAAkBAAAPAAAAAAAAAAAA&#10;AAAAAB4EAABkcnMvZG93bnJldi54bWxQSwUGAAAAAAQABADzAAAAJwUAAAAA&#10;" strokecolor="#4579b8 [3044]"/>
            </w:pict>
          </mc:Fallback>
        </mc:AlternateContent>
      </w:r>
    </w:p>
    <w:p w14:paraId="15178964" w14:textId="1F20C478" w:rsidR="00836AA4" w:rsidRDefault="00836AA4" w:rsidP="00836AA4">
      <w:p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inline distT="0" distB="0" distL="0" distR="0" wp14:anchorId="37DC2108" wp14:editId="66369DBE">
            <wp:extent cx="4445000" cy="1327150"/>
            <wp:effectExtent l="0" t="0" r="0" b="635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324" w14:textId="293AB8B0" w:rsidR="00836AA4" w:rsidRDefault="00836AA4" w:rsidP="00836AA4">
      <w:p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Fonts w:ascii="Lucida Sans Unicode" w:hAnsi="Lucida Sans Unicode" w:cs="Lucida Sans Unicode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36B3F3" wp14:editId="3BFBF3D8">
                <wp:simplePos x="0" y="0"/>
                <wp:positionH relativeFrom="column">
                  <wp:posOffset>762000</wp:posOffset>
                </wp:positionH>
                <wp:positionV relativeFrom="paragraph">
                  <wp:posOffset>277495</wp:posOffset>
                </wp:positionV>
                <wp:extent cx="390525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6945E" id="Straight Connector 11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pt,21.85pt" to="367.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1dCwQEAAM8DAAAOAAAAZHJzL2Uyb0RvYy54bWysU02P0zAQvSPxHyzfadKiRRA13UNXcEFQ&#10;sSx3rzNuLNkea2z68e8ZO21AgJBY7cWKPfPezHszWd+evBMHoGQx9HK5aKWAoHGwYd/Lh6/vX72V&#10;ImUVBuUwQC/PkOTt5uWL9TF2sMIR3QAkmCSk7hh7OeYcu6ZJegSv0gIjBA4aJK8yX2nfDKSOzO5d&#10;s2rbN80RaYiEGlLi17spKDeV3xjQ+bMxCbJwveTecj2pno/lbDZr1e1JxdHqSxvqCV14ZQMXnanu&#10;VFbiO9k/qLzVhAlNXmj0DRpjNVQNrGbZ/qbmflQRqhY2J8XZpvR8tPrTYUfCDjy7pRRBeZ7RfSZl&#10;92MWWwyBHUQSHGSnjjF1DNiGHV1uKe6oyD4Z8sI4G78xUTWCpYlT9fk8+wynLDQ/vn7X3qxueBz6&#10;GmsmikIVKeUPgF6Uj146G4oFqlOHjylzWU69pvCltDQ1Ub/y2UFJduELGJbFxaZ26kLB1pE4KF4F&#10;pTWEXEUxX80uMGOdm4FtLftP4CW/QKEu2/+AZ0StjCHPYG8D0t+q59O1ZTPlXx2YdBcLHnE41/FU&#10;a3hrqmOXDS9r+eu9wn/+h5sfAAAA//8DAFBLAwQUAAYACAAAACEArEQvoNsAAAAJAQAADwAAAGRy&#10;cy9kb3ducmV2LnhtbEyPzU7DMBCE70i8g7WVuFGnP7QoxKkQpWdEaaUe3XhJQu11ZLtt8vYs4gDH&#10;mf00O1OsemfFBUNsPSmYjDMQSJU3LdUKdh+b+0cQMWky2npCBQNGWJW3N4XOjb/SO162qRYcQjHX&#10;CpqUulzKWDXodBz7Dolvnz44nViGWpqgrxzurJxm2UI63RJ/aHSHLw1Wp+3ZKYi2fv0a9oNfT00Y&#10;1pt4wLfJXKm7Uf/8BCJhn/5g+KnP1aHkTkd/JhOFZc3xjCqYz5YgGFjOHtg4/hqyLOT/BeU3AAAA&#10;//8DAFBLAQItABQABgAIAAAAIQC2gziS/gAAAOEBAAATAAAAAAAAAAAAAAAAAAAAAABbQ29udGVu&#10;dF9UeXBlc10ueG1sUEsBAi0AFAAGAAgAAAAhADj9If/WAAAAlAEAAAsAAAAAAAAAAAAAAAAALwEA&#10;AF9yZWxzLy5yZWxzUEsBAi0AFAAGAAgAAAAhABCbV0LBAQAAzwMAAA4AAAAAAAAAAAAAAAAALgIA&#10;AGRycy9lMm9Eb2MueG1sUEsBAi0AFAAGAAgAAAAhAKxEL6DbAAAACQEAAA8AAAAAAAAAAAAAAAAA&#10;GwQAAGRycy9kb3ducmV2LnhtbFBLBQYAAAAABAAEAPMAAAAjBQAAAAA=&#10;" strokecolor="#4579b8 [3044]"/>
            </w:pict>
          </mc:Fallback>
        </mc:AlternateConten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CASE </w:t>
      </w:r>
      <w:r w:rsidR="00E747A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1</w:t>
      </w:r>
    </w:p>
    <w:p w14:paraId="2B3072B8" w14:textId="30C7A060" w:rsidR="00836AA4" w:rsidRDefault="00836AA4" w:rsidP="00836AA4">
      <w:p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28265781" wp14:editId="0A030A7D">
            <wp:extent cx="4582160" cy="1114425"/>
            <wp:effectExtent l="0" t="0" r="889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D38B" w14:textId="4863388A" w:rsidR="00836AA4" w:rsidRDefault="00836AA4" w:rsidP="00836AA4">
      <w:p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Fonts w:ascii="Lucida Sans Unicode" w:hAnsi="Lucida Sans Unicode" w:cs="Lucida Sans Unicode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7C09FFF" wp14:editId="1D883542">
                <wp:simplePos x="0" y="0"/>
                <wp:positionH relativeFrom="column">
                  <wp:posOffset>803910</wp:posOffset>
                </wp:positionH>
                <wp:positionV relativeFrom="paragraph">
                  <wp:posOffset>266700</wp:posOffset>
                </wp:positionV>
                <wp:extent cx="390525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5E21E" id="Straight Connector 15" o:spid="_x0000_s1026" style="position:absolute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pt,21pt" to="370.8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gc3wQEAAM8DAAAOAAAAZHJzL2Uyb0RvYy54bWysU02P0zAQvSPxHyzfadKiIoia7qEruCCo&#10;WJa71xk3lmyPNTb9+PeMnTYgQEggLlbsmfdm3pvJ5u7snTgCJYuhl8tFKwUEjYMNh14+fn774rUU&#10;KaswKIcBenmBJO+2z59tTrGDFY7oBiDBJCF1p9jLMefYNU3SI3iVFhghcNAgeZX5SodmIHVidu+a&#10;Vdu+ak5IQyTUkBK/3k9Bua38xoDOH41JkIXrJfeW60n1fCpns92o7kAqjlZf21D/0IVXNnDRmepe&#10;ZSW+kv2FyltNmNDkhUbfoDFWQ9XAapbtT2oeRhWhamFzUpxtSv+PVn847knYgWe3liIozzN6yKTs&#10;YcxihyGwg0iCg+zUKaaOAbuwp+stxT0V2WdDXhhn4xcmqkawNHGuPl9mn+GchebHl2/a9WrN49C3&#10;WDNRFKpIKb8D9KJ89NLZUCxQnTq+T5nLcuothS+lpamJ+pUvDkqyC5/AsCwuNrVTFwp2jsRR8Soo&#10;rSHkZRHFfDW7wIx1bga2tewfgdf8AoW6bH8DnhG1MoY8g70NSL+rns+3ls2Uf3Ng0l0seMLhUsdT&#10;reGtqQqvG17W8sd7hX//D7ffAAAA//8DAFBLAwQUAAYACAAAACEAvwy4mNoAAAAJAQAADwAAAGRy&#10;cy9kb3ducmV2LnhtbEyPwU7DMBBE70j8g7VI3KiTKAooxKkQpWdEKRJHN16SgL2ObLdN/p5FHOA4&#10;s0+zM816dlacMMTRk4J8lYFA6rwZqVewf93e3IGISZPR1hMqWDDCur28aHRt/Jle8LRLveAQirVW&#10;MKQ01VLGbkCn48pPSHz78MHpxDL00gR95nBnZZFllXR6JP4w6AkfB+y+dkenINr+6XN5W/ymMGHZ&#10;bOM7PuelUtdX88M9iIRz+oPhpz5Xh5Y7HfyRTBSWdVFVjCooC97EwG2Zs3H4NWTbyP8L2m8AAAD/&#10;/wMAUEsBAi0AFAAGAAgAAAAhALaDOJL+AAAA4QEAABMAAAAAAAAAAAAAAAAAAAAAAFtDb250ZW50&#10;X1R5cGVzXS54bWxQSwECLQAUAAYACAAAACEAOP0h/9YAAACUAQAACwAAAAAAAAAAAAAAAAAvAQAA&#10;X3JlbHMvLnJlbHNQSwECLQAUAAYACAAAACEA+CIHN8EBAADPAwAADgAAAAAAAAAAAAAAAAAuAgAA&#10;ZHJzL2Uyb0RvYy54bWxQSwECLQAUAAYACAAAACEAvwy4mNoAAAAJAQAADwAAAAAAAAAAAAAAAAAb&#10;BAAAZHJzL2Rvd25yZXYueG1sUEsFBgAAAAAEAAQA8wAAACIFAAAAAA==&#10;" strokecolor="#4579b8 [3044]"/>
            </w:pict>
          </mc:Fallback>
        </mc:AlternateConten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CASE </w:t>
      </w:r>
      <w:r w:rsidR="00E747A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2</w:t>
      </w:r>
    </w:p>
    <w:p w14:paraId="614D1200" w14:textId="217CDA94" w:rsidR="00836AA4" w:rsidRDefault="00836AA4" w:rsidP="00836AA4">
      <w:p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2E690B16" wp14:editId="0EDB0990">
            <wp:extent cx="4362450" cy="1133475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F0D4" w14:textId="77777777" w:rsidR="00E747A1" w:rsidRDefault="00E747A1" w:rsidP="00836AA4">
      <w:pPr>
        <w:pStyle w:val="ListParagraph"/>
        <w:numPr>
          <w:ilvl w:val="0"/>
          <w:numId w:val="8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E747A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Half Wave Rectification: For </w:t>
      </w:r>
      <w:r w:rsidRPr="00E747A1">
        <w:rPr>
          <w:rStyle w:val="normaltextrun"/>
          <w:rFonts w:ascii="Lucida Sans Unicode" w:hAnsi="Lucida Sans Unicode" w:cs="Lucida Sans Unicode"/>
          <w:b/>
          <w:bCs/>
          <w:color w:val="000000"/>
          <w:bdr w:val="none" w:sz="0" w:space="0" w:color="auto" w:frame="1"/>
          <w:lang w:val="en-US"/>
        </w:rPr>
        <w:t>Negative</w:t>
      </w:r>
      <w:r w:rsidRPr="00E747A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Half Cycle</w:t>
      </w:r>
    </w:p>
    <w:p w14:paraId="4F71B3A3" w14:textId="77777777" w:rsidR="00E747A1" w:rsidRDefault="00E747A1" w:rsidP="00E747A1">
      <w:pPr>
        <w:pStyle w:val="ListParagraph"/>
        <w:numPr>
          <w:ilvl w:val="1"/>
          <w:numId w:val="8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E747A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Diode is reverse biased, acts as an </w:t>
      </w:r>
      <w:r w:rsidRPr="00E747A1">
        <w:rPr>
          <w:rStyle w:val="normaltextrun"/>
          <w:rFonts w:ascii="Lucida Sans Unicode" w:hAnsi="Lucida Sans Unicode" w:cs="Lucida Sans Unicode"/>
          <w:b/>
          <w:bCs/>
          <w:color w:val="000000"/>
          <w:bdr w:val="none" w:sz="0" w:space="0" w:color="auto" w:frame="1"/>
          <w:lang w:val="en-US"/>
        </w:rPr>
        <w:t>open circuit</w:t>
      </w:r>
      <w:r w:rsidRPr="00E747A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does not pass the waveform through.</w:t>
      </w:r>
    </w:p>
    <w:p w14:paraId="091BB59C" w14:textId="58054D9A" w:rsidR="00E747A1" w:rsidRDefault="00E747A1" w:rsidP="00E747A1">
      <w:pPr>
        <w:pStyle w:val="ListParagraph"/>
        <w:ind w:left="252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0F0EAADB" wp14:editId="40BD3ECB">
            <wp:extent cx="1657350" cy="378460"/>
            <wp:effectExtent l="0" t="0" r="0" b="254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1A89" w14:textId="77777777" w:rsidR="00E747A1" w:rsidRPr="00E747A1" w:rsidRDefault="00E747A1" w:rsidP="00E747A1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For ideal diode</w:t>
      </w:r>
    </w:p>
    <w:p w14:paraId="14CBDCAE" w14:textId="45AAF70D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263A9931" wp14:editId="49CC822E">
            <wp:extent cx="717550" cy="41275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A9B1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For positive cycle</w:t>
      </w:r>
    </w:p>
    <w:p w14:paraId="31C3EB21" w14:textId="100FD58D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3113A1B4" wp14:editId="1A266976">
            <wp:extent cx="666750" cy="374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2655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For negative cycle</w:t>
      </w:r>
    </w:p>
    <w:p w14:paraId="206B6073" w14:textId="57D5D2DC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592F3302" wp14:editId="02E9A118">
            <wp:extent cx="704850" cy="361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DFE3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Average output voltage</w:t>
      </w:r>
    </w:p>
    <w:p w14:paraId="431CE593" w14:textId="1083510D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2C4AB8C" wp14:editId="616C3D94">
            <wp:extent cx="2324100" cy="1492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17A3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RMS load voltage</w:t>
      </w:r>
    </w:p>
    <w:p w14:paraId="06B79CE3" w14:textId="2405EB11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4DF5C8D7" wp14:editId="36563397">
            <wp:extent cx="1593850" cy="4762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6DAE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Average load current</w:t>
      </w:r>
    </w:p>
    <w:p w14:paraId="241E956A" w14:textId="4BB9B196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6926B5AC" wp14:editId="21EE3D7D">
            <wp:extent cx="1270000" cy="11938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B7E2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RMS load current</w:t>
      </w:r>
    </w:p>
    <w:p w14:paraId="4DD931AB" w14:textId="616AB933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0D1488F7" wp14:editId="62152CF6">
            <wp:extent cx="800100" cy="476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3B6C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Form factor</w:t>
      </w:r>
    </w:p>
    <w:p w14:paraId="341B70F5" w14:textId="0062DCAC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67D71A69" wp14:editId="27E11156">
            <wp:extent cx="1390650" cy="1111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2EDD" w14:textId="7172DE26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421D0E34" wp14:editId="09F40510">
            <wp:extent cx="615950" cy="43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8F2F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Ripple factor</w:t>
      </w:r>
    </w:p>
    <w:p w14:paraId="72DCA8B5" w14:textId="1264281A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6FB6B57B" wp14:editId="2DF7B193">
            <wp:extent cx="1803400" cy="69850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0F28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Efficiency</w:t>
      </w:r>
    </w:p>
    <w:p w14:paraId="58EF3E7B" w14:textId="6F38851D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5D32A8" wp14:editId="0FDEBE55">
            <wp:extent cx="2228850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E36D" w14:textId="77777777" w:rsidR="00E747A1" w:rsidRPr="00E747A1" w:rsidRDefault="00E747A1" w:rsidP="00E747A1">
      <w:pPr>
        <w:pStyle w:val="ListParagraph"/>
        <w:numPr>
          <w:ilvl w:val="0"/>
          <w:numId w:val="8"/>
        </w:numPr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Peak inverse voltage</w:t>
      </w:r>
    </w:p>
    <w:p w14:paraId="53EDB845" w14:textId="77777777" w:rsidR="00E747A1" w:rsidRPr="00E747A1" w:rsidRDefault="00E747A1" w:rsidP="00E747A1">
      <w:pPr>
        <w:pStyle w:val="ListParagraph"/>
        <w:numPr>
          <w:ilvl w:val="1"/>
          <w:numId w:val="8"/>
        </w:numPr>
        <w:ind w:left="288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color w:val="000000"/>
          <w:bdr w:val="none" w:sz="0" w:space="0" w:color="auto" w:frame="1"/>
        </w:rPr>
        <w:t>The maximum value of reverse voltage which occurs at the peak of the input cycle when the diode is reverse-biased.</w:t>
      </w:r>
    </w:p>
    <w:p w14:paraId="61C309A7" w14:textId="77777777" w:rsidR="00E747A1" w:rsidRPr="00E747A1" w:rsidRDefault="00E747A1" w:rsidP="00E747A1">
      <w:pPr>
        <w:pStyle w:val="ListParagraph"/>
        <w:ind w:left="2160"/>
        <w:rPr>
          <w:rFonts w:ascii="Lucida Sans Unicode" w:hAnsi="Lucida Sans Unicode" w:cs="Lucida Sans Unicode"/>
          <w:color w:val="000000"/>
          <w:bdr w:val="none" w:sz="0" w:space="0" w:color="auto" w:frame="1"/>
        </w:rPr>
      </w:pPr>
    </w:p>
    <w:p w14:paraId="4C0F56FF" w14:textId="35C9C532" w:rsidR="00836AA4" w:rsidRPr="00E747A1" w:rsidRDefault="00E747A1" w:rsidP="00E747A1">
      <w:pPr>
        <w:pStyle w:val="ListParagraph"/>
        <w:ind w:left="216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</w:rPr>
      </w:pPr>
      <w:r w:rsidRPr="00E747A1">
        <w:rPr>
          <w:rFonts w:ascii="Lucida Sans Unicode" w:hAnsi="Lucida Sans Unicode" w:cs="Lucida Sans Unicode"/>
          <w:noProof/>
          <w:color w:val="000000"/>
          <w:bdr w:val="none" w:sz="0" w:space="0" w:color="auto" w:frame="1"/>
        </w:rPr>
        <w:drawing>
          <wp:inline distT="0" distB="0" distL="0" distR="0" wp14:anchorId="456D445A" wp14:editId="632430EC">
            <wp:extent cx="1377950" cy="11938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91D2" w14:textId="6859CDED" w:rsidR="00E50ACA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Circuit (hand drawn/image)</w:t>
      </w:r>
    </w:p>
    <w:p w14:paraId="29011CE0" w14:textId="23F8941A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09D192E" w14:textId="0C05B5D3" w:rsidR="00E747A1" w:rsidRPr="0081488A" w:rsidRDefault="0081488A" w:rsidP="0081488A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noProof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Fonts w:ascii="Lucida Sans Unicode" w:hAnsi="Lucida Sans Unicode" w:cs="Lucida Sans Unicode"/>
          <w:noProof/>
          <w:color w:val="000000"/>
          <w:sz w:val="24"/>
          <w:szCs w:val="24"/>
          <w:bdr w:val="none" w:sz="0" w:space="0" w:color="auto" w:frame="1"/>
          <w:lang w:val="en-US"/>
        </w:rPr>
        <w:t>Resistance (200ohms)</w:t>
      </w:r>
    </w:p>
    <w:p w14:paraId="0D1255B3" w14:textId="69D0E7DC" w:rsidR="00E747A1" w:rsidRDefault="00E747A1" w:rsidP="00E747A1">
      <w:pPr>
        <w:pStyle w:val="ListParagraph"/>
        <w:rPr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60BB1439" wp14:editId="43A3DDA0">
            <wp:extent cx="5143500" cy="3714748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7" t="13590" r="13915" b="45440"/>
                    <a:stretch/>
                  </pic:blipFill>
                  <pic:spPr bwMode="auto">
                    <a:xfrm>
                      <a:off x="0" y="0"/>
                      <a:ext cx="5178177" cy="373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C4E9C" w14:textId="77777777" w:rsidR="0081488A" w:rsidRDefault="0081488A" w:rsidP="00E747A1">
      <w:pPr>
        <w:pStyle w:val="ListParagraph"/>
        <w:rPr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2D43BAC1" w14:textId="4BDEF29D" w:rsidR="0081488A" w:rsidRPr="0081488A" w:rsidRDefault="0081488A" w:rsidP="0081488A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>Resistance (400ohms)</w:t>
      </w:r>
    </w:p>
    <w:p w14:paraId="5C0F5FBE" w14:textId="1D674729" w:rsidR="00B82AB1" w:rsidRDefault="00E747A1" w:rsidP="00E747A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1B4F87F1" wp14:editId="06D5117A">
            <wp:extent cx="5137150" cy="3689567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5" t="13787" r="13915" b="45046"/>
                    <a:stretch/>
                  </pic:blipFill>
                  <pic:spPr bwMode="auto">
                    <a:xfrm>
                      <a:off x="0" y="0"/>
                      <a:ext cx="5179091" cy="371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1BD73" w14:textId="4D6F498A" w:rsidR="00E747A1" w:rsidRDefault="00E747A1" w:rsidP="00E747A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1651703" w14:textId="77777777" w:rsidR="0081488A" w:rsidRPr="00E747A1" w:rsidRDefault="0081488A" w:rsidP="00E747A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54D8DD21" w14:textId="72D5A4F0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Measurement Data (Tabular form)</w:t>
      </w:r>
    </w:p>
    <w:p w14:paraId="1EA8246A" w14:textId="05B696D5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8C52027" w14:textId="77777777" w:rsidR="0081488A" w:rsidRDefault="0081488A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BBBDAA4" w14:textId="1535FDC1" w:rsidR="0081488A" w:rsidRPr="0081488A" w:rsidRDefault="0081488A" w:rsidP="0081488A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Resistance (</w:t>
      </w:r>
      <w: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2</w:t>
      </w: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00ohms)</w:t>
      </w:r>
    </w:p>
    <w:p w14:paraId="6D9C5220" w14:textId="5EF080F4" w:rsidR="009B7EA0" w:rsidRPr="009B7EA0" w:rsidRDefault="0081488A" w:rsidP="009B7EA0">
      <w:pPr>
        <w:pStyle w:val="ListParagraph"/>
        <w:rPr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23EBF671" wp14:editId="5C5D83B2">
            <wp:extent cx="4925695" cy="1985434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65787" r="51141" b="8410"/>
                    <a:stretch/>
                  </pic:blipFill>
                  <pic:spPr bwMode="auto">
                    <a:xfrm>
                      <a:off x="0" y="0"/>
                      <a:ext cx="4990488" cy="201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B4DEE" w14:textId="2E5157DB" w:rsidR="0081488A" w:rsidRDefault="009B7EA0" w:rsidP="009B7EA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lastRenderedPageBreak/>
        <w:drawing>
          <wp:inline distT="0" distB="0" distL="0" distR="0" wp14:anchorId="74E7F400" wp14:editId="3C9EB366">
            <wp:extent cx="3054350" cy="24790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6" t="35257" r="13583" b="18062"/>
                    <a:stretch/>
                  </pic:blipFill>
                  <pic:spPr bwMode="auto">
                    <a:xfrm>
                      <a:off x="0" y="0"/>
                      <a:ext cx="3060281" cy="24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43D43" w14:textId="77777777" w:rsidR="009B7EA0" w:rsidRPr="009B7EA0" w:rsidRDefault="009B7EA0" w:rsidP="009B7EA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9C57659" w14:textId="0D5FEA17" w:rsidR="0081488A" w:rsidRPr="0081488A" w:rsidRDefault="0081488A" w:rsidP="0081488A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Resistance (400ohms)</w:t>
      </w:r>
    </w:p>
    <w:p w14:paraId="04EE7F9E" w14:textId="4C3DE669" w:rsidR="0081488A" w:rsidRDefault="0081488A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641F69C0" wp14:editId="2980C623">
            <wp:extent cx="5187950" cy="2049560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1" t="65787" r="51363" b="9002"/>
                    <a:stretch/>
                  </pic:blipFill>
                  <pic:spPr bwMode="auto">
                    <a:xfrm>
                      <a:off x="0" y="0"/>
                      <a:ext cx="5218010" cy="20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DA94" w14:textId="77777777" w:rsidR="009B7EA0" w:rsidRDefault="009B7EA0" w:rsidP="00B82AB1">
      <w:pPr>
        <w:pStyle w:val="ListParagraph"/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</w:pPr>
    </w:p>
    <w:p w14:paraId="7DBD1EBC" w14:textId="3D16CE50" w:rsidR="009B7EA0" w:rsidRDefault="009B7EA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20D1E155" wp14:editId="19B555FB">
            <wp:extent cx="3403600" cy="2832366"/>
            <wp:effectExtent l="0" t="0" r="635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8" t="34863" r="14026" b="18259"/>
                    <a:stretch/>
                  </pic:blipFill>
                  <pic:spPr bwMode="auto">
                    <a:xfrm>
                      <a:off x="0" y="0"/>
                      <a:ext cx="3409593" cy="283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D1657" w14:textId="77777777" w:rsidR="00DB401A" w:rsidRDefault="00DB401A" w:rsidP="00B82AB1">
      <w:pPr>
        <w:pStyle w:val="ListParagraph"/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</w:pPr>
    </w:p>
    <w:p w14:paraId="2EF5959A" w14:textId="129CC9D7" w:rsidR="00DB401A" w:rsidRDefault="00CC72B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lastRenderedPageBreak/>
        <w:drawing>
          <wp:inline distT="0" distB="0" distL="0" distR="0" wp14:anchorId="23F7F7B4" wp14:editId="0A5B977A">
            <wp:extent cx="5731510" cy="4516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7496" w14:textId="5187EA16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8786DEB" w14:textId="1B576024" w:rsidR="00B82AB1" w:rsidRPr="0081488A" w:rsidRDefault="0081488A" w:rsidP="0081488A">
      <w:pPr>
        <w:pStyle w:val="ListParagraph"/>
        <w:ind w:left="144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However, both the different peak values of current and different values of series resistance we get the same value for the ripple factor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(40.56 %)</w:t>
      </w:r>
      <w:r w:rsidRPr="0081488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.</w:t>
      </w:r>
    </w:p>
    <w:p w14:paraId="0F1D9888" w14:textId="77777777" w:rsidR="00B82AB1" w:rsidRPr="0081488A" w:rsidRDefault="00B82AB1" w:rsidP="0081488A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D7149CE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Graph (Image)/Screenshots</w:t>
      </w:r>
    </w:p>
    <w:p w14:paraId="7E297113" w14:textId="77777777" w:rsidR="00B82AB1" w:rsidRP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DD82354" w14:textId="40950F86" w:rsidR="0081488A" w:rsidRPr="0081488A" w:rsidRDefault="0081488A" w:rsidP="0081488A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Resistance (</w:t>
      </w:r>
      <w: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2</w:t>
      </w: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00ohms)</w:t>
      </w:r>
    </w:p>
    <w:p w14:paraId="37C1FEB1" w14:textId="77777777" w:rsidR="0081488A" w:rsidRDefault="0081488A" w:rsidP="00B82AB1">
      <w:pPr>
        <w:pStyle w:val="ListParagraph"/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</w:pPr>
    </w:p>
    <w:p w14:paraId="16E3CEE1" w14:textId="11B834D3" w:rsidR="00B82AB1" w:rsidRDefault="009B7EA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81488A">
        <w:rPr>
          <w:rStyle w:val="normaltextrun"/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62CF4EA1" wp14:editId="2C931613">
                <wp:simplePos x="0" y="0"/>
                <wp:positionH relativeFrom="column">
                  <wp:posOffset>4188460</wp:posOffset>
                </wp:positionH>
                <wp:positionV relativeFrom="paragraph">
                  <wp:posOffset>582930</wp:posOffset>
                </wp:positionV>
                <wp:extent cx="2360930" cy="1720850"/>
                <wp:effectExtent l="0" t="0" r="12700" b="1270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2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2EA5B" w14:textId="77777777" w:rsidR="009B7EA0" w:rsidRPr="0081488A" w:rsidRDefault="009B7EA0" w:rsidP="009B7EA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1488A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Sinusoidal input signal </w:t>
                            </w:r>
                          </w:p>
                          <w:p w14:paraId="21957E60" w14:textId="77777777" w:rsidR="009B7EA0" w:rsidRPr="0081488A" w:rsidRDefault="009B7EA0" w:rsidP="009B7EA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7F1DF021" w14:textId="77777777" w:rsidR="009B7EA0" w:rsidRPr="0081488A" w:rsidRDefault="009B7EA0" w:rsidP="009B7EA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A92183A" w14:textId="77777777" w:rsidR="009B7EA0" w:rsidRPr="0081488A" w:rsidRDefault="009B7EA0" w:rsidP="009B7EA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1488A">
                              <w:rPr>
                                <w:sz w:val="32"/>
                                <w:szCs w:val="32"/>
                                <w:lang w:val="en-US"/>
                              </w:rPr>
                              <w:t>Output rectified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F4EA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9.8pt;margin-top:45.9pt;width:185.9pt;height:135.5pt;z-index:2516710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6jJAIAAEYEAAAOAAAAZHJzL2Uyb0RvYy54bWysU9uO2yAQfa/Uf0C8N3a8yTax4qy22aaq&#10;tL1Iu/0AjHGMCgwFEjv9+h1wNo227UtVHhDDDIeZc2ZWN4NW5CCcl2AqOp3klAjDoZFmV9Fvj9s3&#10;C0p8YKZhCoyo6FF4erN+/WrV21IU0IFqhCMIYnzZ24p2IdgyyzzvhGZ+AlYYdLbgNAtoul3WONYj&#10;ulZZkefXWQ+usQ648B5v70YnXSf8thU8fGlbLwJRFcXcQtpd2uu4Z+sVK3eO2U7yUxrsH7LQTBr8&#10;9Ax1xwIjeyd/g9KSO/DQhgkHnUHbSi5SDVjNNH9RzUPHrEi1IDnenmny/w+Wfz58dUQ2FZ0tKTFM&#10;o0aPYgjkHQykiPT01pcY9WAxLgx4jTKnUr29B/7dEwObjpmduHUO+k6wBtObxpfZxdMRx0eQuv8E&#10;DX7D9gES0NA6HblDNgiio0zHszQxFY6XxdV1vrxCF0ff9G2RL+ZJvIyVz8+t8+GDAE3ioaIOtU/w&#10;7HDvQ0yHlc8h8TcPSjZbqVQy3K7eKEcODPtkm1aq4EWYMqSv6HJezEcG/gqRp/UnCC0DNrySuqKL&#10;cxArI2/vTZPaMTCpxjOmrMyJyMjdyGIY6uEkTA3NESl1MDY2DiIeOnA/KemxqSvqf+yZE5SojwZl&#10;WU5nszgFyZjNkUZK3KWnvvQwwxGqooGS8bgJaXIiYQZuUb5WJmKjzmMmp1yxWRPfp8GK03Bpp6hf&#10;479+AgAA//8DAFBLAwQUAAYACAAAACEAknvFE+AAAAALAQAADwAAAGRycy9kb3ducmV2LnhtbEyP&#10;wW7CMBBE75X6D9ZW6q04gRJBmg2qkLhwa4pajibZxoZ4HcUGwt/XnNrjap9m3hSr0XbiQoM3jhHS&#10;SQKCuHaN4RZh97l5WYDwQXGjOseEcCMPq/LxoVB54678QZcqtCKGsM8Vgg6hz6X0tSar/MT1xPH3&#10;4warQjyHVjaDusZw28lpkmTSKsOxQaue1prqU3W2CP6Ububf7rjT++1NV8e9+TLbNeLz0/j+BiLQ&#10;GP5guOtHdSij08GdufGiQ8jmyyyiCMs0TrgDySx9BXFAmGXTBciykP83lL8AAAD//wMAUEsBAi0A&#10;FAAGAAgAAAAhALaDOJL+AAAA4QEAABMAAAAAAAAAAAAAAAAAAAAAAFtDb250ZW50X1R5cGVzXS54&#10;bWxQSwECLQAUAAYACAAAACEAOP0h/9YAAACUAQAACwAAAAAAAAAAAAAAAAAvAQAAX3JlbHMvLnJl&#10;bHNQSwECLQAUAAYACAAAACEAqHt+oyQCAABGBAAADgAAAAAAAAAAAAAAAAAuAgAAZHJzL2Uyb0Rv&#10;Yy54bWxQSwECLQAUAAYACAAAACEAknvFE+AAAAALAQAADwAAAAAAAAAAAAAAAAB+BAAAZHJzL2Rv&#10;d25yZXYueG1sUEsFBgAAAAAEAAQA8wAAAIsFAAAAAA==&#10;">
                <v:textbox>
                  <w:txbxContent>
                    <w:p w14:paraId="2672EA5B" w14:textId="77777777" w:rsidR="009B7EA0" w:rsidRPr="0081488A" w:rsidRDefault="009B7EA0" w:rsidP="009B7EA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1488A">
                        <w:rPr>
                          <w:sz w:val="32"/>
                          <w:szCs w:val="32"/>
                          <w:lang w:val="en-US"/>
                        </w:rPr>
                        <w:t xml:space="preserve">Sinusoidal input signal </w:t>
                      </w:r>
                    </w:p>
                    <w:p w14:paraId="21957E60" w14:textId="77777777" w:rsidR="009B7EA0" w:rsidRPr="0081488A" w:rsidRDefault="009B7EA0" w:rsidP="009B7EA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7F1DF021" w14:textId="77777777" w:rsidR="009B7EA0" w:rsidRPr="0081488A" w:rsidRDefault="009B7EA0" w:rsidP="009B7EA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A92183A" w14:textId="77777777" w:rsidR="009B7EA0" w:rsidRPr="0081488A" w:rsidRDefault="009B7EA0" w:rsidP="009B7EA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1488A">
                        <w:rPr>
                          <w:sz w:val="32"/>
                          <w:szCs w:val="32"/>
                          <w:lang w:val="en-US"/>
                        </w:rPr>
                        <w:t>Output rectified signal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488A"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713C549E" wp14:editId="618BE07C">
            <wp:extent cx="3564709" cy="3657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4" t="22454" r="52693" b="15501"/>
                    <a:stretch/>
                  </pic:blipFill>
                  <pic:spPr bwMode="auto">
                    <a:xfrm>
                      <a:off x="0" y="0"/>
                      <a:ext cx="3579115" cy="367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787D3" w14:textId="31816BC9" w:rsidR="0081488A" w:rsidRDefault="0081488A" w:rsidP="00B82AB1">
      <w:pPr>
        <w:pStyle w:val="ListParagraph"/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</w:pPr>
    </w:p>
    <w:p w14:paraId="1852FA53" w14:textId="77777777" w:rsidR="0081488A" w:rsidRPr="0081488A" w:rsidRDefault="0081488A" w:rsidP="0081488A">
      <w:pPr>
        <w:pStyle w:val="ListParagraph"/>
        <w:numPr>
          <w:ilvl w:val="0"/>
          <w:numId w:val="8"/>
        </w:numPr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81488A">
        <w:rPr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Resistance (400ohms)</w:t>
      </w:r>
    </w:p>
    <w:p w14:paraId="4D10CB45" w14:textId="77777777" w:rsidR="0081488A" w:rsidRDefault="0081488A" w:rsidP="00B82AB1">
      <w:pPr>
        <w:pStyle w:val="ListParagraph"/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</w:pPr>
    </w:p>
    <w:p w14:paraId="50711C07" w14:textId="107DD015" w:rsidR="0081488A" w:rsidRDefault="0081488A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81488A">
        <w:rPr>
          <w:rStyle w:val="normaltextrun"/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A45DA4" wp14:editId="74E03E60">
                <wp:simplePos x="0" y="0"/>
                <wp:positionH relativeFrom="column">
                  <wp:posOffset>4216400</wp:posOffset>
                </wp:positionH>
                <wp:positionV relativeFrom="paragraph">
                  <wp:posOffset>567055</wp:posOffset>
                </wp:positionV>
                <wp:extent cx="2360930" cy="172085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2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F2B09" w14:textId="2A3A8686" w:rsidR="0081488A" w:rsidRPr="0081488A" w:rsidRDefault="0081488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1488A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Sinusoidal input signal </w:t>
                            </w:r>
                          </w:p>
                          <w:p w14:paraId="2247904F" w14:textId="2E77E112" w:rsidR="0081488A" w:rsidRPr="0081488A" w:rsidRDefault="0081488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802361F" w14:textId="77777777" w:rsidR="0081488A" w:rsidRPr="0081488A" w:rsidRDefault="0081488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03CE81" w14:textId="042E974E" w:rsidR="0081488A" w:rsidRPr="0081488A" w:rsidRDefault="0081488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1488A">
                              <w:rPr>
                                <w:sz w:val="32"/>
                                <w:szCs w:val="32"/>
                                <w:lang w:val="en-US"/>
                              </w:rPr>
                              <w:t>Output rectified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45DA4" id="_x0000_s1027" type="#_x0000_t202" style="position:absolute;left:0;text-align:left;margin-left:332pt;margin-top:44.65pt;width:185.9pt;height:135.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c8oKAIAAE4EAAAOAAAAZHJzL2Uyb0RvYy54bWysVNtu2zAMfR+wfxD0vthxkzYx4hRdugwD&#10;ugvQ7gNkWY6FSaImKbG7ry8lp2nQbS/D/CCIInV0eEh6dT1oRQ7CeQmmotNJTokwHBppdhX9/rB9&#10;t6DEB2YapsCIij4KT6/Xb9+seluKAjpQjXAEQYwve1vRLgRbZpnnndDMT8AKg84WnGYBTbfLGsd6&#10;RNcqK/L8MuvBNdYBF97j6e3opOuE37aCh69t60UgqqLILaTVpbWOa7ZesXLnmO0kP9Jg/8BCM2nw&#10;0RPULQuM7J38DUpL7sBDGyYcdAZtK7lIOWA20/xVNvcdsyLlguJ4e5LJ/z9Y/uXwzRHZVLSYXlFi&#10;mMYiPYghkPcwkCLq01tfYti9xcAw4DHWOeXq7R3wH54Y2HTM7MSNc9B3gjXIbxpvZmdXRxwfQer+&#10;MzT4DNsHSEBD63QUD+UgiI51ejzVJlLheFhcXObLC3Rx9E2vinwxT9XLWPl83TofPgrQJG4q6rD4&#10;CZ4d7nyIdFj5HBJf86Bks5VKJcPt6o1y5MCwUbbpSxm8ClOG9BVdzov5qMBfIfL0/QlCy4Adr6Su&#10;6OIUxMqo2wfTpH4MTKpxj5SVOQoZtRtVDEM9pJollaPINTSPqKyDscFxIHHTgftFSY/NXVH/c8+c&#10;oER9Mlid5XQ2i9OQjNkc1aTEnXvqcw8zHKEqGigZt5uQJijqZuAGq9jKpO8LkyNlbNok+3HA4lSc&#10;2ynq5TewfgIAAP//AwBQSwMEFAAGAAgAAAAhABfKLBTgAAAACwEAAA8AAABkcnMvZG93bnJldi54&#10;bWxMj8FuwjAQRO+V+g/WVuqt2DQloiEbVCFx4dYUtRxNbGJDvI5iA+Hva07tcbWjmffK5eg6dtFD&#10;sJ4QphMBTFPjlaUWYfu1fpkDC1GSkp0njXDTAZbV40MpC+Wv9KkvdWxZKqFQSAQTY19wHhqjnQwT&#10;32tKv4MfnIzpHFquBnlN5a7jr0Lk3ElLacHIXq+Mbk712SGE03Q9+/HHrdltbqY+7uy33awQn5/G&#10;jwWwqMf4F4Y7fkKHKjHt/ZlUYB1Cnr8ll4gwf8+A3QMimyWZPUKWiwx4VfL/DtUvAAAA//8DAFBL&#10;AQItABQABgAIAAAAIQC2gziS/gAAAOEBAAATAAAAAAAAAAAAAAAAAAAAAABbQ29udGVudF9UeXBl&#10;c10ueG1sUEsBAi0AFAAGAAgAAAAhADj9If/WAAAAlAEAAAsAAAAAAAAAAAAAAAAALwEAAF9yZWxz&#10;Ly5yZWxzUEsBAi0AFAAGAAgAAAAhALzJzygoAgAATgQAAA4AAAAAAAAAAAAAAAAALgIAAGRycy9l&#10;Mm9Eb2MueG1sUEsBAi0AFAAGAAgAAAAhABfKLBTgAAAACwEAAA8AAAAAAAAAAAAAAAAAggQAAGRy&#10;cy9kb3ducmV2LnhtbFBLBQYAAAAABAAEAPMAAACPBQAAAAA=&#10;">
                <v:textbox>
                  <w:txbxContent>
                    <w:p w14:paraId="0A6F2B09" w14:textId="2A3A8686" w:rsidR="0081488A" w:rsidRPr="0081488A" w:rsidRDefault="0081488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1488A">
                        <w:rPr>
                          <w:sz w:val="32"/>
                          <w:szCs w:val="32"/>
                          <w:lang w:val="en-US"/>
                        </w:rPr>
                        <w:t xml:space="preserve">Sinusoidal input signal </w:t>
                      </w:r>
                    </w:p>
                    <w:p w14:paraId="2247904F" w14:textId="2E77E112" w:rsidR="0081488A" w:rsidRPr="0081488A" w:rsidRDefault="0081488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4802361F" w14:textId="77777777" w:rsidR="0081488A" w:rsidRPr="0081488A" w:rsidRDefault="0081488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03CE81" w14:textId="042E974E" w:rsidR="0081488A" w:rsidRPr="0081488A" w:rsidRDefault="0081488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1488A">
                        <w:rPr>
                          <w:sz w:val="32"/>
                          <w:szCs w:val="32"/>
                          <w:lang w:val="en-US"/>
                        </w:rPr>
                        <w:t>Output rectified signal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29B0FFAC" wp14:editId="30A95E8B">
            <wp:extent cx="3568700" cy="3783538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3" t="22651" r="52581" b="14910"/>
                    <a:stretch/>
                  </pic:blipFill>
                  <pic:spPr bwMode="auto">
                    <a:xfrm>
                      <a:off x="0" y="0"/>
                      <a:ext cx="3574570" cy="378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53A6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B89CCD7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0841D29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575F8B8E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lastRenderedPageBreak/>
        <w:t>Conclusion</w:t>
      </w:r>
    </w:p>
    <w:p w14:paraId="0779A260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7169892" w14:textId="77777777" w:rsidR="009B7EA0" w:rsidRPr="009B7EA0" w:rsidRDefault="009B7EA0" w:rsidP="009B7EA0">
      <w:pPr>
        <w:pStyle w:val="ListParagraph"/>
        <w:numPr>
          <w:ilvl w:val="2"/>
          <w:numId w:val="10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 xml:space="preserve">Rectification </w:t>
      </w:r>
      <w:r w:rsidRPr="009B7EA0">
        <w:rPr>
          <w:rFonts w:ascii="Lucida Sans Unicode" w:hAnsi="Lucida Sans Unicode" w:cs="Lucida Sans Unicode"/>
          <w:color w:val="222222"/>
          <w:sz w:val="24"/>
          <w:szCs w:val="24"/>
          <w:shd w:val="clear" w:color="auto" w:fill="FFFFFF"/>
        </w:rPr>
        <w:t>is the conversion of alternating current to direct current.</w:t>
      </w:r>
    </w:p>
    <w:p w14:paraId="605703E8" w14:textId="296A088B" w:rsidR="00B82AB1" w:rsidRPr="009B7EA0" w:rsidRDefault="009B7EA0" w:rsidP="009B7EA0">
      <w:pPr>
        <w:pStyle w:val="ListParagraph"/>
        <w:numPr>
          <w:ilvl w:val="2"/>
          <w:numId w:val="10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 xml:space="preserve">Half Wave rectifier </w:t>
      </w:r>
      <w:r w:rsidRPr="009B7EA0">
        <w:rPr>
          <w:rFonts w:ascii="Lucida Sans Unicode" w:hAnsi="Lucida Sans Unicode" w:cs="Lucida Sans Unicode"/>
          <w:color w:val="222222"/>
          <w:sz w:val="24"/>
          <w:szCs w:val="24"/>
          <w:shd w:val="clear" w:color="auto" w:fill="FFFFFF"/>
        </w:rPr>
        <w:t>passes only </w:t>
      </w:r>
      <w:r w:rsidRPr="009B7EA0">
        <w:rPr>
          <w:rFonts w:ascii="Lucida Sans Unicode" w:hAnsi="Lucida Sans Unicode" w:cs="Lucida Sans Unicode"/>
          <w:sz w:val="24"/>
          <w:szCs w:val="24"/>
        </w:rPr>
        <w:t>half</w:t>
      </w:r>
      <w:r w:rsidRPr="009B7EA0">
        <w:rPr>
          <w:rFonts w:ascii="Lucida Sans Unicode" w:hAnsi="Lucida Sans Unicode" w:cs="Lucida Sans Unicode"/>
          <w:color w:val="222222"/>
          <w:sz w:val="24"/>
          <w:szCs w:val="24"/>
          <w:shd w:val="clear" w:color="auto" w:fill="FFFFFF"/>
        </w:rPr>
        <w:t> of the incoming AC power supply.</w:t>
      </w:r>
    </w:p>
    <w:p w14:paraId="63D6755D" w14:textId="1E53CBD7" w:rsidR="009B7EA0" w:rsidRPr="009B7EA0" w:rsidRDefault="009B7EA0" w:rsidP="009B7EA0">
      <w:pPr>
        <w:pStyle w:val="ListParagraph"/>
        <w:numPr>
          <w:ilvl w:val="2"/>
          <w:numId w:val="10"/>
        </w:numPr>
        <w:rPr>
          <w:rFonts w:ascii="Lucida Sans Unicode" w:hAnsi="Lucida Sans Unicode" w:cs="Lucida Sans Unicode"/>
          <w:sz w:val="24"/>
          <w:szCs w:val="24"/>
        </w:rPr>
      </w:pPr>
      <w:r>
        <w:rPr>
          <w:rFonts w:ascii="Lucida Sans Unicode" w:hAnsi="Lucida Sans Unicode" w:cs="Lucida Sans Unicode"/>
          <w:color w:val="222222"/>
          <w:sz w:val="24"/>
          <w:szCs w:val="24"/>
          <w:shd w:val="clear" w:color="auto" w:fill="FFFFFF"/>
        </w:rPr>
        <w:t xml:space="preserve">Value of ripple factor doesn’t depend on peak current value nor the series resistance value. </w:t>
      </w:r>
    </w:p>
    <w:p w14:paraId="0FBFC9AE" w14:textId="5E175213" w:rsidR="009B7EA0" w:rsidRPr="009B7EA0" w:rsidRDefault="009B7EA0" w:rsidP="009B7EA0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sz w:val="24"/>
          <w:szCs w:val="24"/>
        </w:rPr>
      </w:pPr>
      <w:r>
        <w:rPr>
          <w:rFonts w:ascii="Lucida Sans Unicode" w:hAnsi="Lucida Sans Unicode" w:cs="Lucida Sans Unicode"/>
          <w:color w:val="222222"/>
          <w:sz w:val="24"/>
          <w:szCs w:val="24"/>
          <w:shd w:val="clear" w:color="auto" w:fill="FFFFFF"/>
        </w:rPr>
        <w:t>Ripple factor for Half Wave Rectifier is 40.56 %.</w:t>
      </w:r>
    </w:p>
    <w:p w14:paraId="053DBC9E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2C79AB01" w14:textId="2D356823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</w:p>
    <w:p w14:paraId="74E8C7C0" w14:textId="21440411" w:rsidR="009B7EA0" w:rsidRDefault="009B7EA0" w:rsidP="009B7EA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95CC8A2" w14:textId="77777777" w:rsidR="009B7EA0" w:rsidRDefault="009B7EA0" w:rsidP="009B7EA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A66EB48" w14:textId="77777777" w:rsidR="009B7EA0" w:rsidRPr="009B7EA0" w:rsidRDefault="009B7EA0" w:rsidP="009B7EA0">
      <w:pPr>
        <w:pStyle w:val="ListParagraph"/>
        <w:numPr>
          <w:ilvl w:val="0"/>
          <w:numId w:val="12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b/>
          <w:bCs/>
          <w:sz w:val="24"/>
          <w:szCs w:val="24"/>
        </w:rPr>
        <w:t>Advantages</w:t>
      </w:r>
      <w:r w:rsidRPr="009B7EA0">
        <w:rPr>
          <w:rFonts w:ascii="Lucida Sans Unicode" w:hAnsi="Lucida Sans Unicode" w:cs="Lucida Sans Unicode"/>
          <w:sz w:val="24"/>
          <w:szCs w:val="24"/>
        </w:rPr>
        <w:t xml:space="preserve"> of Half Wave Rectifier</w:t>
      </w:r>
    </w:p>
    <w:p w14:paraId="195CFD3A" w14:textId="0789BB22" w:rsidR="009B7EA0" w:rsidRPr="009B7EA0" w:rsidRDefault="009B7EA0" w:rsidP="009B7EA0">
      <w:pPr>
        <w:pStyle w:val="ListParagraph"/>
        <w:numPr>
          <w:ilvl w:val="1"/>
          <w:numId w:val="12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>Simple with low number of components</w:t>
      </w:r>
      <w:r>
        <w:rPr>
          <w:rFonts w:ascii="Lucida Sans Unicode" w:hAnsi="Lucida Sans Unicode" w:cs="Lucida Sans Unicode"/>
          <w:sz w:val="24"/>
          <w:szCs w:val="24"/>
        </w:rPr>
        <w:t>.</w:t>
      </w:r>
    </w:p>
    <w:p w14:paraId="1F6B6C45" w14:textId="0B285C4A" w:rsidR="009B7EA0" w:rsidRDefault="009B7EA0" w:rsidP="009B7EA0">
      <w:pPr>
        <w:pStyle w:val="ListParagraph"/>
        <w:numPr>
          <w:ilvl w:val="1"/>
          <w:numId w:val="12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>Cheap, cost effective. However, over period of time there is more power loss, so more costly.</w:t>
      </w:r>
    </w:p>
    <w:p w14:paraId="1A14DB7F" w14:textId="77777777" w:rsidR="009B7EA0" w:rsidRPr="009B7EA0" w:rsidRDefault="009B7EA0" w:rsidP="009B7EA0">
      <w:pPr>
        <w:pStyle w:val="ListParagraph"/>
        <w:ind w:left="1800"/>
        <w:rPr>
          <w:rFonts w:ascii="Lucida Sans Unicode" w:hAnsi="Lucida Sans Unicode" w:cs="Lucida Sans Unicode"/>
          <w:sz w:val="24"/>
          <w:szCs w:val="24"/>
        </w:rPr>
      </w:pPr>
    </w:p>
    <w:p w14:paraId="77255081" w14:textId="77777777" w:rsidR="009B7EA0" w:rsidRPr="009B7EA0" w:rsidRDefault="009B7EA0" w:rsidP="009B7EA0">
      <w:pPr>
        <w:pStyle w:val="ListParagraph"/>
        <w:numPr>
          <w:ilvl w:val="0"/>
          <w:numId w:val="12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b/>
          <w:bCs/>
          <w:sz w:val="24"/>
          <w:szCs w:val="24"/>
        </w:rPr>
        <w:t xml:space="preserve">Disadvantages </w:t>
      </w:r>
      <w:r w:rsidRPr="009B7EA0">
        <w:rPr>
          <w:rFonts w:ascii="Lucida Sans Unicode" w:hAnsi="Lucida Sans Unicode" w:cs="Lucida Sans Unicode"/>
          <w:sz w:val="24"/>
          <w:szCs w:val="24"/>
        </w:rPr>
        <w:t>of Half Wave Rectifier</w:t>
      </w:r>
    </w:p>
    <w:p w14:paraId="6D8E62F7" w14:textId="77777777" w:rsidR="009B7EA0" w:rsidRPr="009B7EA0" w:rsidRDefault="009B7EA0" w:rsidP="009B7EA0">
      <w:pPr>
        <w:pStyle w:val="ListParagraph"/>
        <w:numPr>
          <w:ilvl w:val="1"/>
          <w:numId w:val="12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 xml:space="preserve">They only allow a half-cycle through per sinewave, and the other half-cycle is wasted. This leads to power loss. </w:t>
      </w:r>
    </w:p>
    <w:p w14:paraId="0A77928C" w14:textId="77777777" w:rsidR="009B7EA0" w:rsidRPr="009B7EA0" w:rsidRDefault="009B7EA0" w:rsidP="009B7EA0">
      <w:pPr>
        <w:pStyle w:val="ListParagraph"/>
        <w:numPr>
          <w:ilvl w:val="1"/>
          <w:numId w:val="12"/>
        </w:numPr>
        <w:rPr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 xml:space="preserve">They produce a low output voltage. </w:t>
      </w:r>
    </w:p>
    <w:p w14:paraId="06D26653" w14:textId="19E8CB0E" w:rsidR="00DD70C0" w:rsidRPr="009B7EA0" w:rsidRDefault="009B7EA0" w:rsidP="009B7EA0">
      <w:pPr>
        <w:pStyle w:val="ListParagraph"/>
        <w:numPr>
          <w:ilvl w:val="1"/>
          <w:numId w:val="12"/>
        </w:numPr>
        <w:rPr>
          <w:rStyle w:val="normaltextrun"/>
          <w:rFonts w:ascii="Lucida Sans Unicode" w:hAnsi="Lucida Sans Unicode" w:cs="Lucida Sans Unicode"/>
          <w:sz w:val="24"/>
          <w:szCs w:val="24"/>
        </w:rPr>
      </w:pPr>
      <w:r w:rsidRPr="009B7EA0">
        <w:rPr>
          <w:rFonts w:ascii="Lucida Sans Unicode" w:hAnsi="Lucida Sans Unicode" w:cs="Lucida Sans Unicode"/>
          <w:sz w:val="24"/>
          <w:szCs w:val="24"/>
        </w:rPr>
        <w:t>The output current we obtain is not purely DC, and it still contains a lot of ripple (i.e. it has a high ripple factor)</w:t>
      </w:r>
    </w:p>
    <w:p w14:paraId="3E243949" w14:textId="49DCB761" w:rsidR="000E29C8" w:rsidRDefault="00DD70C0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Quiz</w:t>
      </w:r>
    </w:p>
    <w:p w14:paraId="3373EEA3" w14:textId="77777777" w:rsidR="009B7EA0" w:rsidRDefault="009B7EA0" w:rsidP="009B7EA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6682153" w14:textId="66AA5DD8" w:rsidR="00DD70C0" w:rsidRPr="00DD70C0" w:rsidRDefault="00DD70C0" w:rsidP="00DD70C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lastRenderedPageBreak/>
        <w:drawing>
          <wp:inline distT="0" distB="0" distL="0" distR="0" wp14:anchorId="30DF1ADC" wp14:editId="140B17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747F" w14:textId="77777777" w:rsidR="00DD70C0" w:rsidRDefault="00DD70C0" w:rsidP="00DD70C0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sectPr w:rsidR="00DD7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A3B81"/>
    <w:multiLevelType w:val="hybridMultilevel"/>
    <w:tmpl w:val="1B84F2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D11A9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FB104A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40A5D84"/>
    <w:multiLevelType w:val="multilevel"/>
    <w:tmpl w:val="CA827B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8783225"/>
    <w:multiLevelType w:val="hybridMultilevel"/>
    <w:tmpl w:val="861A318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67668D8"/>
    <w:multiLevelType w:val="hybridMultilevel"/>
    <w:tmpl w:val="FCB07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83531"/>
    <w:multiLevelType w:val="multilevel"/>
    <w:tmpl w:val="CA827B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D751CE6"/>
    <w:multiLevelType w:val="multilevel"/>
    <w:tmpl w:val="AEB62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2C7666"/>
    <w:multiLevelType w:val="hybridMultilevel"/>
    <w:tmpl w:val="162CF0D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6FA4397"/>
    <w:multiLevelType w:val="hybridMultilevel"/>
    <w:tmpl w:val="7F405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410A2"/>
    <w:multiLevelType w:val="hybridMultilevel"/>
    <w:tmpl w:val="CA5A7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E337BE"/>
    <w:multiLevelType w:val="multilevel"/>
    <w:tmpl w:val="400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4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3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61039"/>
    <w:rsid w:val="00043CCD"/>
    <w:rsid w:val="000E29C8"/>
    <w:rsid w:val="00187C1A"/>
    <w:rsid w:val="003D3A8C"/>
    <w:rsid w:val="004F7161"/>
    <w:rsid w:val="005A34B8"/>
    <w:rsid w:val="00795D48"/>
    <w:rsid w:val="007970C0"/>
    <w:rsid w:val="0081488A"/>
    <w:rsid w:val="00836AA4"/>
    <w:rsid w:val="009B7EA0"/>
    <w:rsid w:val="00A10D62"/>
    <w:rsid w:val="00AB397D"/>
    <w:rsid w:val="00B82AB1"/>
    <w:rsid w:val="00C56C67"/>
    <w:rsid w:val="00CC72B0"/>
    <w:rsid w:val="00D61039"/>
    <w:rsid w:val="00D717C6"/>
    <w:rsid w:val="00DB401A"/>
    <w:rsid w:val="00DD70C0"/>
    <w:rsid w:val="00E50ACA"/>
    <w:rsid w:val="00E747A1"/>
    <w:rsid w:val="00EA4E35"/>
    <w:rsid w:val="00F3161A"/>
    <w:rsid w:val="00F9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E517C"/>
  <w15:docId w15:val="{82FBE763-F548-DB41-84D2-FF003F4BA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0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50ACA"/>
  </w:style>
  <w:style w:type="paragraph" w:styleId="ListParagraph">
    <w:name w:val="List Paragraph"/>
    <w:basedOn w:val="Normal"/>
    <w:uiPriority w:val="34"/>
    <w:qFormat/>
    <w:rsid w:val="00E50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08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97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05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252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6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D\Documents\Template%20for%20Lab%20rec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B93165D420748A94852C5ABD932FF" ma:contentTypeVersion="3" ma:contentTypeDescription="Create a new document." ma:contentTypeScope="" ma:versionID="f1c1206f9537333ac6a5d6b1b36c2417">
  <xsd:schema xmlns:xsd="http://www.w3.org/2001/XMLSchema" xmlns:xs="http://www.w3.org/2001/XMLSchema" xmlns:p="http://schemas.microsoft.com/office/2006/metadata/properties" xmlns:ns2="592d9fb0-1a1d-4a9a-9e0b-69a672cb261c" targetNamespace="http://schemas.microsoft.com/office/2006/metadata/properties" ma:root="true" ma:fieldsID="7bd1a80e400a0b2e6198fb7bf677341c" ns2:_="">
    <xsd:import namespace="592d9fb0-1a1d-4a9a-9e0b-69a672cb26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2d9fb0-1a1d-4a9a-9e0b-69a672cb26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B8DC05-7C6D-4EAF-B227-876AEFC0A2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6A47A03-2EFB-4F06-9A91-77F550D091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700E4C-89F7-48EF-A596-3E77ACCDB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2d9fb0-1a1d-4a9a-9e0b-69a672cb2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for Lab record.dotx</Template>
  <TotalTime>493</TotalTime>
  <Pages>11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blahiri</dc:creator>
  <cp:keywords/>
  <dc:description/>
  <cp:lastModifiedBy>Mansi Uniyal</cp:lastModifiedBy>
  <cp:revision>10</cp:revision>
  <dcterms:created xsi:type="dcterms:W3CDTF">2020-09-15T14:30:00Z</dcterms:created>
  <dcterms:modified xsi:type="dcterms:W3CDTF">2020-10-02T07:51:00Z</dcterms:modified>
</cp:coreProperties>
</file>