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1391"/>
        <w:tblW w:w="0" w:type="auto"/>
        <w:tblLook w:val="04A0" w:firstRow="1" w:lastRow="0" w:firstColumn="1" w:lastColumn="0" w:noHBand="0" w:noVBand="1"/>
      </w:tblPr>
      <w:tblGrid>
        <w:gridCol w:w="3085"/>
        <w:gridCol w:w="6157"/>
      </w:tblGrid>
      <w:tr w:rsidR="00AB397D" w14:paraId="6CBC34A8" w14:textId="77777777" w:rsidTr="00AB397D">
        <w:tc>
          <w:tcPr>
            <w:tcW w:w="3085" w:type="dxa"/>
          </w:tcPr>
          <w:p w14:paraId="395C1E60" w14:textId="77777777" w:rsidR="00AB397D" w:rsidRPr="00043CCD" w:rsidRDefault="00AB397D" w:rsidP="00AB397D">
            <w:pPr>
              <w:rPr>
                <w:rFonts w:ascii="Arial" w:hAnsi="Arial" w:cs="Arial"/>
                <w:b/>
              </w:rPr>
            </w:pPr>
            <w:r w:rsidRPr="00043CCD">
              <w:rPr>
                <w:rFonts w:ascii="Arial" w:hAnsi="Arial" w:cs="Arial"/>
                <w:b/>
              </w:rPr>
              <w:t xml:space="preserve">Name: </w:t>
            </w:r>
          </w:p>
        </w:tc>
        <w:tc>
          <w:tcPr>
            <w:tcW w:w="6157" w:type="dxa"/>
          </w:tcPr>
          <w:p w14:paraId="1E0624BD" w14:textId="6756BA87" w:rsidR="00AB397D" w:rsidRDefault="00C54623" w:rsidP="00AB397D">
            <w:r>
              <w:t>MANSI UNIYAL</w:t>
            </w:r>
          </w:p>
        </w:tc>
      </w:tr>
      <w:tr w:rsidR="00AB397D" w14:paraId="28A4FE11" w14:textId="77777777" w:rsidTr="00AB397D">
        <w:tc>
          <w:tcPr>
            <w:tcW w:w="3085" w:type="dxa"/>
          </w:tcPr>
          <w:p w14:paraId="0B3D149C" w14:textId="77777777" w:rsidR="00AB397D" w:rsidRPr="00043CCD" w:rsidRDefault="00AB397D" w:rsidP="00AB397D">
            <w:pPr>
              <w:rPr>
                <w:rFonts w:ascii="Arial" w:hAnsi="Arial" w:cs="Arial"/>
                <w:b/>
              </w:rPr>
            </w:pPr>
            <w:r w:rsidRPr="00043CCD">
              <w:rPr>
                <w:rFonts w:ascii="Arial" w:hAnsi="Arial" w:cs="Arial"/>
                <w:b/>
              </w:rPr>
              <w:t>Roll Number:</w:t>
            </w:r>
          </w:p>
        </w:tc>
        <w:tc>
          <w:tcPr>
            <w:tcW w:w="6157" w:type="dxa"/>
          </w:tcPr>
          <w:p w14:paraId="414C56A6" w14:textId="11A72E12" w:rsidR="00AB397D" w:rsidRDefault="00C54623" w:rsidP="00AB397D">
            <w:r>
              <w:t>19EE10039</w:t>
            </w:r>
          </w:p>
        </w:tc>
      </w:tr>
    </w:tbl>
    <w:p w14:paraId="5CB38AE5" w14:textId="77777777" w:rsidR="00AB397D" w:rsidRDefault="00AB397D"/>
    <w:p w14:paraId="6EE46049" w14:textId="42201139" w:rsidR="00043CCD" w:rsidRPr="00EA4E35" w:rsidRDefault="00AB397D">
      <w:pPr>
        <w:rPr>
          <w:b/>
          <w:sz w:val="24"/>
        </w:rPr>
      </w:pPr>
      <w:r w:rsidRPr="00EA4E35">
        <w:rPr>
          <w:b/>
          <w:sz w:val="24"/>
        </w:rPr>
        <w:t xml:space="preserve">Experiment No. </w:t>
      </w:r>
      <w:r w:rsidR="00FE19D0">
        <w:rPr>
          <w:b/>
          <w:sz w:val="24"/>
        </w:rPr>
        <w:t>10</w:t>
      </w:r>
    </w:p>
    <w:p w14:paraId="4A4EBC57" w14:textId="4856D700" w:rsidR="00AB397D" w:rsidRPr="00EA4E35" w:rsidRDefault="00AB397D">
      <w:pPr>
        <w:rPr>
          <w:b/>
          <w:sz w:val="24"/>
        </w:rPr>
      </w:pPr>
      <w:r w:rsidRPr="00EA4E35">
        <w:rPr>
          <w:b/>
          <w:sz w:val="24"/>
        </w:rPr>
        <w:t xml:space="preserve">Name of the Experiment: </w:t>
      </w:r>
      <w:r w:rsidR="00FE19D0" w:rsidRPr="00FE19D0">
        <w:rPr>
          <w:b/>
          <w:sz w:val="24"/>
        </w:rPr>
        <w:t>Study of Differentiator and Integrator using Op</w:t>
      </w:r>
      <w:r w:rsidR="00FE19D0">
        <w:rPr>
          <w:b/>
          <w:sz w:val="24"/>
        </w:rPr>
        <w:t xml:space="preserve"> amp</w:t>
      </w:r>
    </w:p>
    <w:p w14:paraId="499C3E21" w14:textId="77777777" w:rsidR="00AB397D" w:rsidRDefault="00AB397D"/>
    <w:p w14:paraId="0A0860BE" w14:textId="77777777" w:rsidR="00E50ACA" w:rsidRPr="00E50ACA" w:rsidRDefault="00E50ACA" w:rsidP="00E50ACA">
      <w:pPr>
        <w:pStyle w:val="ListParagraph"/>
        <w:numPr>
          <w:ilvl w:val="0"/>
          <w:numId w:val="1"/>
        </w:numPr>
        <w:rPr>
          <w:rFonts w:ascii="Arial" w:hAnsi="Arial" w:cs="Arial"/>
          <w:b/>
          <w:u w:val="single"/>
        </w:rPr>
      </w:pPr>
      <w:r w:rsidRPr="00E50ACA">
        <w:rPr>
          <w:rFonts w:ascii="Arial" w:hAnsi="Arial" w:cs="Arial"/>
          <w:b/>
          <w:u w:val="single"/>
        </w:rPr>
        <w:t>Aim of the experiment</w:t>
      </w:r>
    </w:p>
    <w:p w14:paraId="3E177E18" w14:textId="0558E0A5" w:rsidR="00FE19D0" w:rsidRPr="00FE19D0" w:rsidRDefault="00FE19D0" w:rsidP="00FE19D0">
      <w:pPr>
        <w:numPr>
          <w:ilvl w:val="0"/>
          <w:numId w:val="3"/>
        </w:numPr>
        <w:spacing w:after="0" w:line="240" w:lineRule="auto"/>
        <w:ind w:left="1470"/>
        <w:textAlignment w:val="baseline"/>
        <w:rPr>
          <w:rFonts w:ascii="Lucida Sans Unicode" w:eastAsia="Times New Roman" w:hAnsi="Lucida Sans Unicode" w:cs="Lucida Sans Unicode"/>
          <w:color w:val="000000"/>
          <w:sz w:val="24"/>
          <w:szCs w:val="24"/>
          <w:lang w:eastAsia="en-IN"/>
        </w:rPr>
      </w:pPr>
      <w:r w:rsidRPr="00FE19D0">
        <w:rPr>
          <w:rFonts w:ascii="Lucida Sans Unicode" w:eastAsia="Times New Roman" w:hAnsi="Lucida Sans Unicode" w:cs="Lucida Sans Unicode"/>
          <w:color w:val="000000"/>
          <w:sz w:val="24"/>
          <w:szCs w:val="24"/>
          <w:lang w:eastAsia="en-IN"/>
        </w:rPr>
        <w:t>Explain Differentiator using Op</w:t>
      </w:r>
      <w:r>
        <w:rPr>
          <w:rFonts w:ascii="Lucida Sans Unicode" w:eastAsia="Times New Roman" w:hAnsi="Lucida Sans Unicode" w:cs="Lucida Sans Unicode"/>
          <w:color w:val="000000"/>
          <w:sz w:val="24"/>
          <w:szCs w:val="24"/>
          <w:lang w:eastAsia="en-IN"/>
        </w:rPr>
        <w:t xml:space="preserve"> </w:t>
      </w:r>
      <w:r w:rsidRPr="00FE19D0">
        <w:rPr>
          <w:rFonts w:ascii="Lucida Sans Unicode" w:eastAsia="Times New Roman" w:hAnsi="Lucida Sans Unicode" w:cs="Lucida Sans Unicode"/>
          <w:color w:val="000000"/>
          <w:sz w:val="24"/>
          <w:szCs w:val="24"/>
          <w:lang w:eastAsia="en-IN"/>
        </w:rPr>
        <w:t>amp</w:t>
      </w:r>
    </w:p>
    <w:p w14:paraId="264D3736" w14:textId="20E17BD8" w:rsidR="00FE19D0" w:rsidRPr="00FE19D0" w:rsidRDefault="00FE19D0" w:rsidP="00FE19D0">
      <w:pPr>
        <w:numPr>
          <w:ilvl w:val="0"/>
          <w:numId w:val="3"/>
        </w:numPr>
        <w:spacing w:after="0" w:line="240" w:lineRule="auto"/>
        <w:ind w:left="1470"/>
        <w:textAlignment w:val="baseline"/>
        <w:rPr>
          <w:rFonts w:ascii="Lucida Sans Unicode" w:eastAsia="Times New Roman" w:hAnsi="Lucida Sans Unicode" w:cs="Lucida Sans Unicode"/>
          <w:color w:val="000000"/>
          <w:sz w:val="24"/>
          <w:szCs w:val="24"/>
          <w:lang w:eastAsia="en-IN"/>
        </w:rPr>
      </w:pPr>
      <w:r w:rsidRPr="00FE19D0">
        <w:rPr>
          <w:rFonts w:ascii="Lucida Sans Unicode" w:eastAsia="Times New Roman" w:hAnsi="Lucida Sans Unicode" w:cs="Lucida Sans Unicode"/>
          <w:color w:val="000000"/>
          <w:sz w:val="24"/>
          <w:szCs w:val="24"/>
          <w:lang w:eastAsia="en-IN"/>
        </w:rPr>
        <w:t>Explain Integrator using Op</w:t>
      </w:r>
      <w:r>
        <w:rPr>
          <w:rFonts w:ascii="Lucida Sans Unicode" w:eastAsia="Times New Roman" w:hAnsi="Lucida Sans Unicode" w:cs="Lucida Sans Unicode"/>
          <w:color w:val="000000"/>
          <w:sz w:val="24"/>
          <w:szCs w:val="24"/>
          <w:lang w:eastAsia="en-IN"/>
        </w:rPr>
        <w:t xml:space="preserve"> </w:t>
      </w:r>
      <w:r w:rsidRPr="00FE19D0">
        <w:rPr>
          <w:rFonts w:ascii="Lucida Sans Unicode" w:eastAsia="Times New Roman" w:hAnsi="Lucida Sans Unicode" w:cs="Lucida Sans Unicode"/>
          <w:color w:val="000000"/>
          <w:sz w:val="24"/>
          <w:szCs w:val="24"/>
          <w:lang w:eastAsia="en-IN"/>
        </w:rPr>
        <w:t>amp</w:t>
      </w:r>
    </w:p>
    <w:p w14:paraId="44AEA092" w14:textId="77777777" w:rsidR="00E50ACA" w:rsidRPr="00E50ACA" w:rsidRDefault="00E50ACA">
      <w:pPr>
        <w:rPr>
          <w:rFonts w:ascii="Arial" w:hAnsi="Arial" w:cs="Arial"/>
          <w:b/>
          <w:u w:val="single"/>
        </w:rPr>
      </w:pPr>
    </w:p>
    <w:p w14:paraId="7A52CD17" w14:textId="77777777" w:rsidR="00E50ACA" w:rsidRPr="00E50ACA" w:rsidRDefault="00E50ACA" w:rsidP="00E50ACA">
      <w:pPr>
        <w:pStyle w:val="ListParagraph"/>
        <w:numPr>
          <w:ilvl w:val="0"/>
          <w:numId w:val="1"/>
        </w:numPr>
        <w:rPr>
          <w:rFonts w:ascii="Arial" w:hAnsi="Arial" w:cs="Arial"/>
          <w:b/>
          <w:u w:val="single"/>
        </w:rPr>
      </w:pPr>
      <w:r w:rsidRPr="00E50ACA">
        <w:rPr>
          <w:rFonts w:ascii="Arial" w:hAnsi="Arial" w:cs="Arial"/>
          <w:b/>
          <w:u w:val="single"/>
        </w:rPr>
        <w:t>Tools used:</w:t>
      </w:r>
    </w:p>
    <w:p w14:paraId="5592D335" w14:textId="7938DCDE" w:rsidR="00E50ACA" w:rsidRPr="00C54623" w:rsidRDefault="00C54623" w:rsidP="00C54623">
      <w:pPr>
        <w:pStyle w:val="ListParagraph"/>
        <w:numPr>
          <w:ilvl w:val="0"/>
          <w:numId w:val="2"/>
        </w:numPr>
        <w:rPr>
          <w:rFonts w:ascii="Lucida Sans Unicode" w:hAnsi="Lucida Sans Unicode" w:cs="Lucida Sans Unicode"/>
          <w:bCs/>
          <w:sz w:val="24"/>
          <w:szCs w:val="24"/>
        </w:rPr>
      </w:pPr>
      <w:r w:rsidRPr="00C54623">
        <w:rPr>
          <w:rFonts w:ascii="Lucida Sans Unicode" w:hAnsi="Lucida Sans Unicode" w:cs="Lucida Sans Unicode"/>
          <w:bCs/>
          <w:sz w:val="24"/>
          <w:szCs w:val="24"/>
        </w:rPr>
        <w:t>Stimulation: Vlabs</w:t>
      </w:r>
    </w:p>
    <w:p w14:paraId="157E1C9F" w14:textId="2FF9C624" w:rsidR="00C54623" w:rsidRPr="00C54623" w:rsidRDefault="00C54623" w:rsidP="00C54623">
      <w:pPr>
        <w:pStyle w:val="ListParagraph"/>
        <w:numPr>
          <w:ilvl w:val="0"/>
          <w:numId w:val="2"/>
        </w:numPr>
        <w:rPr>
          <w:rFonts w:ascii="Lucida Sans Unicode" w:hAnsi="Lucida Sans Unicode" w:cs="Lucida Sans Unicode"/>
          <w:bCs/>
          <w:sz w:val="24"/>
          <w:szCs w:val="24"/>
        </w:rPr>
      </w:pPr>
      <w:r w:rsidRPr="00C54623">
        <w:rPr>
          <w:rFonts w:ascii="Lucida Sans Unicode" w:hAnsi="Lucida Sans Unicode" w:cs="Lucida Sans Unicode"/>
          <w:bCs/>
          <w:sz w:val="24"/>
          <w:szCs w:val="24"/>
        </w:rPr>
        <w:t>Connecting wires</w:t>
      </w:r>
    </w:p>
    <w:p w14:paraId="1C331219" w14:textId="5CDE21FA" w:rsidR="00C54623" w:rsidRDefault="00C54623" w:rsidP="00C54623">
      <w:pPr>
        <w:pStyle w:val="ListParagraph"/>
        <w:numPr>
          <w:ilvl w:val="0"/>
          <w:numId w:val="2"/>
        </w:numPr>
        <w:rPr>
          <w:rFonts w:ascii="Lucida Sans Unicode" w:hAnsi="Lucida Sans Unicode" w:cs="Lucida Sans Unicode"/>
          <w:bCs/>
          <w:sz w:val="24"/>
          <w:szCs w:val="24"/>
        </w:rPr>
      </w:pPr>
      <w:r w:rsidRPr="00C54623">
        <w:rPr>
          <w:rFonts w:ascii="Lucida Sans Unicode" w:hAnsi="Lucida Sans Unicode" w:cs="Lucida Sans Unicode"/>
          <w:bCs/>
          <w:sz w:val="24"/>
          <w:szCs w:val="24"/>
        </w:rPr>
        <w:t>Resistance</w:t>
      </w:r>
    </w:p>
    <w:p w14:paraId="50CA53A7" w14:textId="165FD859" w:rsidR="00FE19D0" w:rsidRPr="00C54623" w:rsidRDefault="00FE19D0" w:rsidP="00C54623">
      <w:pPr>
        <w:pStyle w:val="ListParagraph"/>
        <w:numPr>
          <w:ilvl w:val="0"/>
          <w:numId w:val="2"/>
        </w:numPr>
        <w:rPr>
          <w:rFonts w:ascii="Lucida Sans Unicode" w:hAnsi="Lucida Sans Unicode" w:cs="Lucida Sans Unicode"/>
          <w:bCs/>
          <w:sz w:val="24"/>
          <w:szCs w:val="24"/>
        </w:rPr>
      </w:pPr>
      <w:r>
        <w:rPr>
          <w:rFonts w:ascii="Lucida Sans Unicode" w:hAnsi="Lucida Sans Unicode" w:cs="Lucida Sans Unicode"/>
          <w:bCs/>
          <w:sz w:val="24"/>
          <w:szCs w:val="24"/>
        </w:rPr>
        <w:t>Capacitor</w:t>
      </w:r>
    </w:p>
    <w:p w14:paraId="7EBB3317" w14:textId="72FB79AC" w:rsidR="00C54623" w:rsidRPr="00FE19D0" w:rsidRDefault="00FE19D0" w:rsidP="00C54623">
      <w:pPr>
        <w:pStyle w:val="ListParagraph"/>
        <w:numPr>
          <w:ilvl w:val="0"/>
          <w:numId w:val="2"/>
        </w:numPr>
        <w:rPr>
          <w:rFonts w:ascii="Lucida Sans Unicode" w:hAnsi="Lucida Sans Unicode" w:cs="Lucida Sans Unicode"/>
          <w:bCs/>
          <w:sz w:val="24"/>
          <w:szCs w:val="24"/>
        </w:rPr>
      </w:pPr>
      <w:r w:rsidRPr="00FE19D0">
        <w:rPr>
          <w:rFonts w:ascii="Lucida Sans Unicode" w:hAnsi="Lucida Sans Unicode" w:cs="Lucida Sans Unicode"/>
          <w:bCs/>
          <w:sz w:val="24"/>
          <w:szCs w:val="24"/>
        </w:rPr>
        <w:t>Op amp</w:t>
      </w:r>
    </w:p>
    <w:p w14:paraId="3477AC41" w14:textId="7874239A" w:rsidR="00FE19D0" w:rsidRPr="00FE19D0" w:rsidRDefault="00FE19D0" w:rsidP="00C54623">
      <w:pPr>
        <w:pStyle w:val="ListParagraph"/>
        <w:numPr>
          <w:ilvl w:val="0"/>
          <w:numId w:val="2"/>
        </w:numPr>
        <w:rPr>
          <w:rFonts w:ascii="Lucida Sans Unicode" w:hAnsi="Lucida Sans Unicode" w:cs="Lucida Sans Unicode"/>
          <w:bCs/>
          <w:sz w:val="24"/>
          <w:szCs w:val="24"/>
        </w:rPr>
      </w:pPr>
      <w:r w:rsidRPr="00FE19D0">
        <w:rPr>
          <w:rFonts w:ascii="Lucida Sans Unicode" w:hAnsi="Lucida Sans Unicode" w:cs="Lucida Sans Unicode"/>
          <w:bCs/>
          <w:sz w:val="24"/>
          <w:szCs w:val="24"/>
        </w:rPr>
        <w:t>Oscilloscope</w:t>
      </w:r>
    </w:p>
    <w:p w14:paraId="1A86B98B" w14:textId="6091E29E" w:rsidR="00FE19D0" w:rsidRPr="00FE19D0" w:rsidRDefault="00FE19D0" w:rsidP="00C54623">
      <w:pPr>
        <w:pStyle w:val="ListParagraph"/>
        <w:numPr>
          <w:ilvl w:val="0"/>
          <w:numId w:val="2"/>
        </w:numPr>
        <w:rPr>
          <w:rFonts w:ascii="Lucida Sans Unicode" w:hAnsi="Lucida Sans Unicode" w:cs="Lucida Sans Unicode"/>
          <w:bCs/>
          <w:sz w:val="24"/>
          <w:szCs w:val="24"/>
        </w:rPr>
      </w:pPr>
      <w:r w:rsidRPr="00FE19D0">
        <w:rPr>
          <w:rFonts w:ascii="Lucida Sans Unicode" w:hAnsi="Lucida Sans Unicode" w:cs="Lucida Sans Unicode"/>
          <w:bCs/>
          <w:sz w:val="24"/>
          <w:szCs w:val="24"/>
        </w:rPr>
        <w:t>Voltage input</w:t>
      </w:r>
    </w:p>
    <w:p w14:paraId="57AFC0A2" w14:textId="6AE128A0" w:rsidR="00FE19D0" w:rsidRPr="00FE19D0" w:rsidRDefault="00FE19D0" w:rsidP="00FE19D0">
      <w:pPr>
        <w:pStyle w:val="ListParagraph"/>
        <w:numPr>
          <w:ilvl w:val="1"/>
          <w:numId w:val="2"/>
        </w:numPr>
        <w:rPr>
          <w:rFonts w:ascii="Lucida Sans Unicode" w:hAnsi="Lucida Sans Unicode" w:cs="Lucida Sans Unicode"/>
          <w:bCs/>
          <w:sz w:val="24"/>
          <w:szCs w:val="24"/>
        </w:rPr>
      </w:pPr>
      <w:r w:rsidRPr="00FE19D0">
        <w:rPr>
          <w:rFonts w:ascii="Lucida Sans Unicode" w:hAnsi="Lucida Sans Unicode" w:cs="Lucida Sans Unicode"/>
          <w:bCs/>
          <w:sz w:val="24"/>
          <w:szCs w:val="24"/>
        </w:rPr>
        <w:t>Square wave</w:t>
      </w:r>
    </w:p>
    <w:p w14:paraId="5AE06D7F" w14:textId="64AA6418" w:rsidR="00FE19D0" w:rsidRPr="00FE19D0" w:rsidRDefault="00FE19D0" w:rsidP="00FE19D0">
      <w:pPr>
        <w:pStyle w:val="ListParagraph"/>
        <w:numPr>
          <w:ilvl w:val="1"/>
          <w:numId w:val="2"/>
        </w:numPr>
        <w:rPr>
          <w:rFonts w:ascii="Lucida Sans Unicode" w:hAnsi="Lucida Sans Unicode" w:cs="Lucida Sans Unicode"/>
          <w:bCs/>
          <w:sz w:val="24"/>
          <w:szCs w:val="24"/>
        </w:rPr>
      </w:pPr>
      <w:r w:rsidRPr="00FE19D0">
        <w:rPr>
          <w:rFonts w:ascii="Lucida Sans Unicode" w:hAnsi="Lucida Sans Unicode" w:cs="Lucida Sans Unicode"/>
          <w:bCs/>
          <w:sz w:val="24"/>
          <w:szCs w:val="24"/>
        </w:rPr>
        <w:t>Sinusoidal wave</w:t>
      </w:r>
    </w:p>
    <w:p w14:paraId="7CBD68CC" w14:textId="72A1FB52" w:rsidR="00E50ACA" w:rsidRPr="00E50ACA" w:rsidRDefault="007224C1">
      <w:pPr>
        <w:rPr>
          <w:rFonts w:ascii="Arial" w:hAnsi="Arial" w:cs="Arial"/>
          <w:b/>
          <w:u w:val="single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208EC947" wp14:editId="546B23DC">
            <wp:simplePos x="0" y="0"/>
            <wp:positionH relativeFrom="column">
              <wp:posOffset>3306445</wp:posOffset>
            </wp:positionH>
            <wp:positionV relativeFrom="paragraph">
              <wp:posOffset>77470</wp:posOffset>
            </wp:positionV>
            <wp:extent cx="3296920" cy="16827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2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A646E" w14:textId="77777777" w:rsidR="00E50ACA" w:rsidRDefault="00E50ACA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E50ACA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Background knowledge (brief):</w:t>
      </w:r>
    </w:p>
    <w:p w14:paraId="539A73F5" w14:textId="0DA4D2D4" w:rsidR="00FE19D0" w:rsidRPr="00FE19D0" w:rsidRDefault="00FE19D0" w:rsidP="007224C1">
      <w:pPr>
        <w:pStyle w:val="ListParagraph"/>
        <w:numPr>
          <w:ilvl w:val="0"/>
          <w:numId w:val="7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Integrator</w:t>
      </w:r>
    </w:p>
    <w:p w14:paraId="5AC71F54" w14:textId="4FD2B41A" w:rsidR="00453EC7" w:rsidRDefault="007224C1" w:rsidP="007224C1">
      <w:pPr>
        <w:pStyle w:val="ListParagraph"/>
        <w:numPr>
          <w:ilvl w:val="0"/>
          <w:numId w:val="8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O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utput is proportional to the amplitude and time duration of the </w:t>
      </w: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I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nput. </w:t>
      </w:r>
    </w:p>
    <w:p w14:paraId="75A860A7" w14:textId="5750CE79" w:rsidR="00453EC7" w:rsidRDefault="007224C1" w:rsidP="007224C1">
      <w:pPr>
        <w:pStyle w:val="ListParagraph"/>
        <w:numPr>
          <w:ilvl w:val="0"/>
          <w:numId w:val="8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C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ircuit layout is same as </w:t>
      </w:r>
      <w:r w:rsidR="008C0C8D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an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inverting amplifier but the feedback resistor is replaced by a capacitor which make the circuit frequency dependent.</w:t>
      </w:r>
    </w:p>
    <w:p w14:paraId="4F92736D" w14:textId="537ED13B" w:rsidR="00FE19D0" w:rsidRPr="007224C1" w:rsidRDefault="007224C1" w:rsidP="007224C1">
      <w:pPr>
        <w:pStyle w:val="ListParagraph"/>
        <w:numPr>
          <w:ilvl w:val="0"/>
          <w:numId w:val="8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WORKING: 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Initially </w:t>
      </w: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(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voltage is applied</w:t>
      </w: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)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the uncharged capacitor allows maximum current to pass through it and no current flows through the Op-Amp due to the presence of virtual ground, the capacitor starts to charge at the rate of RC time constant and its </w:t>
      </w:r>
      <w:r w:rsidR="008C0C8D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impedance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starts to 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lastRenderedPageBreak/>
        <w:t xml:space="preserve">increase with time and a potential </w:t>
      </w:r>
      <w:r w:rsidR="008C0C8D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difference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is develops </w:t>
      </w:r>
      <w:r w:rsidR="008C0C8D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across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the capacitor resulting in charging current to </w:t>
      </w:r>
      <w:r w:rsidR="008C0C8D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decrease. This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results in the ratio of capacitor's impedance and input resistance increasing causing a linearly increasing ramp output voltage that continues to increase until the capacitor becomes fully charged.</w:t>
      </w:r>
    </w:p>
    <w:p w14:paraId="0B984F71" w14:textId="32478284" w:rsidR="00FE19D0" w:rsidRPr="007224C1" w:rsidRDefault="007224C1" w:rsidP="007224C1">
      <w:pPr>
        <w:pStyle w:val="ListParagraph"/>
        <w:numPr>
          <w:ilvl w:val="0"/>
          <w:numId w:val="8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DF5EA1D" wp14:editId="4F72394D">
            <wp:simplePos x="0" y="0"/>
            <wp:positionH relativeFrom="column">
              <wp:posOffset>-914400</wp:posOffset>
            </wp:positionH>
            <wp:positionV relativeFrom="paragraph">
              <wp:posOffset>169545</wp:posOffset>
            </wp:positionV>
            <wp:extent cx="3454400" cy="171704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19D0" w:rsidRPr="007224C1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Differentiator</w:t>
      </w:r>
    </w:p>
    <w:p w14:paraId="3040801B" w14:textId="77777777" w:rsidR="007224C1" w:rsidRDefault="007224C1" w:rsidP="007224C1">
      <w:pPr>
        <w:pStyle w:val="ListParagraph"/>
        <w:numPr>
          <w:ilvl w:val="0"/>
          <w:numId w:val="9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I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nput is connected to the </w:t>
      </w:r>
      <w:r w:rsidR="008C0C8D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108-degree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inverting output of the Op-Amp through a capacitor(C) and a </w:t>
      </w:r>
      <w:r w:rsidR="008C0C8D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negative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feedback is provided to the inverting input terminal through a </w:t>
      </w:r>
      <w:r w:rsidR="008C0C8D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resistor (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Rf), which is same as an integrator circuit with feedback capacitor and input resistor being replaced with each other. </w:t>
      </w:r>
    </w:p>
    <w:p w14:paraId="12BC5798" w14:textId="77777777" w:rsidR="007224C1" w:rsidRDefault="007224C1" w:rsidP="007224C1">
      <w:pPr>
        <w:pStyle w:val="ListParagraph"/>
        <w:numPr>
          <w:ilvl w:val="0"/>
          <w:numId w:val="9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O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utput is the first derivative of the input signal, 180' out of phase and </w:t>
      </w:r>
      <w:r w:rsidR="008C0C8D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amplified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with a factor Rf*C. </w:t>
      </w:r>
    </w:p>
    <w:p w14:paraId="1B6C1252" w14:textId="77777777" w:rsidR="007224C1" w:rsidRDefault="007224C1" w:rsidP="007224C1">
      <w:pPr>
        <w:pStyle w:val="ListParagraph"/>
        <w:numPr>
          <w:ilvl w:val="0"/>
          <w:numId w:val="9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C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apacitor allows only the AC and restrict the </w:t>
      </w:r>
      <w:r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DC</w:t>
      </w: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.</w:t>
      </w:r>
    </w:p>
    <w:p w14:paraId="742A448F" w14:textId="42C1C488" w:rsidR="007224C1" w:rsidRDefault="007224C1" w:rsidP="007224C1">
      <w:pPr>
        <w:pStyle w:val="ListParagraph"/>
        <w:numPr>
          <w:ilvl w:val="0"/>
          <w:numId w:val="9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A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t low frequency the reactance of </w:t>
      </w:r>
      <w:r w:rsidR="008C0C8D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capacitor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is very high causing a low gain and high frequency vice </w:t>
      </w:r>
      <w:r w:rsidR="008C0C8D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versa</w:t>
      </w: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.</w:t>
      </w:r>
    </w:p>
    <w:p w14:paraId="6715AC87" w14:textId="66B94ABD" w:rsidR="00FE19D0" w:rsidRPr="00FE19D0" w:rsidRDefault="007224C1" w:rsidP="007224C1">
      <w:pPr>
        <w:pStyle w:val="ListParagraph"/>
        <w:numPr>
          <w:ilvl w:val="0"/>
          <w:numId w:val="9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At h</w:t>
      </w:r>
      <w:r w:rsidR="00FE19D0"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igh frequency the circuit becomes unstable.</w:t>
      </w:r>
    </w:p>
    <w:p w14:paraId="11E86D3C" w14:textId="02ECA6EA" w:rsidR="00B82AB1" w:rsidRPr="00FE19D0" w:rsidRDefault="00B82AB1" w:rsidP="00E82C8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1CB3482D" w14:textId="77777777" w:rsidR="00E50ACA" w:rsidRDefault="00B82AB1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Circuit (hand drawn/image)</w:t>
      </w:r>
    </w:p>
    <w:p w14:paraId="446217C7" w14:textId="3550FE08" w:rsidR="00D116E1" w:rsidRDefault="00D116E1" w:rsidP="00D116E1">
      <w:pPr>
        <w:pStyle w:val="ListParagraph"/>
        <w:ind w:firstLine="720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Integrator Circuit</w:t>
      </w:r>
    </w:p>
    <w:p w14:paraId="67A85BDF" w14:textId="6D7522E1" w:rsidR="00D116E1" w:rsidRDefault="00D116E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D116E1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0586C66B" wp14:editId="29BF3DCC">
            <wp:extent cx="2552700" cy="176933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01" t="23440" r="25660" b="50758"/>
                    <a:stretch/>
                  </pic:blipFill>
                  <pic:spPr bwMode="auto">
                    <a:xfrm>
                      <a:off x="0" y="0"/>
                      <a:ext cx="2560399" cy="177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7F2FF" w14:textId="2EC1F1C9" w:rsidR="007224C1" w:rsidRDefault="007224C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61657AFE" w14:textId="0D2C4D59" w:rsidR="007224C1" w:rsidRDefault="007224C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77A01875" w14:textId="53D74B7F" w:rsidR="007224C1" w:rsidRDefault="007224C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05781EE2" w14:textId="6C456C1C" w:rsidR="007224C1" w:rsidRDefault="007224C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3E516E3A" w14:textId="54FE6AE1" w:rsidR="007224C1" w:rsidRDefault="007224C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3642AC8A" w14:textId="77777777" w:rsidR="007224C1" w:rsidRDefault="007224C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48EE8735" w14:textId="5DD7DB1B" w:rsidR="00D116E1" w:rsidRDefault="00D116E1" w:rsidP="00D116E1">
      <w:pPr>
        <w:pStyle w:val="ListParagraph"/>
        <w:ind w:firstLine="720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lastRenderedPageBreak/>
        <w:t>Differentiator Circuit</w:t>
      </w:r>
    </w:p>
    <w:p w14:paraId="3E4AB8F2" w14:textId="5778CA83" w:rsidR="00D116E1" w:rsidRPr="00E82C81" w:rsidRDefault="00D116E1" w:rsidP="00E82C8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D116E1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6A87D2F1" wp14:editId="6A0D7184">
            <wp:extent cx="2565400" cy="181003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23" t="24227" r="26435" b="50758"/>
                    <a:stretch/>
                  </pic:blipFill>
                  <pic:spPr bwMode="auto">
                    <a:xfrm>
                      <a:off x="0" y="0"/>
                      <a:ext cx="2576747" cy="181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E8D83" w14:textId="46F027BB" w:rsidR="00B82AB1" w:rsidRPr="00E82C81" w:rsidRDefault="00B82AB1" w:rsidP="00E82C81">
      <w:pPr>
        <w:pStyle w:val="ListParagraph"/>
        <w:rPr>
          <w:rStyle w:val="normaltextrun"/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</w:pPr>
    </w:p>
    <w:p w14:paraId="7047CE6D" w14:textId="77777777" w:rsidR="00B82AB1" w:rsidRDefault="00B82AB1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Measurement Data (Tabular form)</w:t>
      </w:r>
    </w:p>
    <w:p w14:paraId="0DC724E9" w14:textId="54585502" w:rsidR="00B82AB1" w:rsidRPr="00E82C81" w:rsidRDefault="00E82C81" w:rsidP="00E82C81">
      <w:pPr>
        <w:pStyle w:val="ListParagraph"/>
        <w:numPr>
          <w:ilvl w:val="0"/>
          <w:numId w:val="6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E82C81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Frequency is taken as 2000 or 2500 Hz.</w:t>
      </w:r>
    </w:p>
    <w:p w14:paraId="3C2D7651" w14:textId="4FFDDE8D" w:rsidR="00B82AB1" w:rsidRPr="00E82C81" w:rsidRDefault="00E82C81" w:rsidP="00E82C81">
      <w:pPr>
        <w:pStyle w:val="ListParagraph"/>
        <w:numPr>
          <w:ilvl w:val="0"/>
          <w:numId w:val="6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E82C81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Amplitude is varied from 0.5 to 1.</w:t>
      </w:r>
    </w:p>
    <w:p w14:paraId="594FB4B1" w14:textId="17E5EEFE" w:rsidR="00E82C81" w:rsidRDefault="00E82C81" w:rsidP="00E82C81">
      <w:pPr>
        <w:pStyle w:val="ListParagraph"/>
        <w:ind w:left="1440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D116E1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164331CB" wp14:editId="2AD9F60A">
            <wp:extent cx="2082800" cy="171327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22" t="50819" r="25772" b="19046"/>
                    <a:stretch/>
                  </pic:blipFill>
                  <pic:spPr bwMode="auto">
                    <a:xfrm>
                      <a:off x="0" y="0"/>
                      <a:ext cx="2119943" cy="174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E35A0" w14:textId="77777777" w:rsidR="00E82C81" w:rsidRDefault="00E82C81" w:rsidP="00E82C81">
      <w:pPr>
        <w:pStyle w:val="ListParagraph"/>
        <w:ind w:left="1440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2EBDA374" w14:textId="0DD1F7D8" w:rsidR="00B82AB1" w:rsidRDefault="00B82AB1" w:rsidP="00D116E1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Graph (Image)/Screenshots</w:t>
      </w:r>
    </w:p>
    <w:p w14:paraId="4B1DC693" w14:textId="3998F835" w:rsidR="00D116E1" w:rsidRDefault="00D116E1" w:rsidP="00D116E1">
      <w:pPr>
        <w:pStyle w:val="ListParagraph"/>
        <w:numPr>
          <w:ilvl w:val="0"/>
          <w:numId w:val="5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D116E1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Integrator circuit</w:t>
      </w:r>
    </w:p>
    <w:p w14:paraId="3C76D11C" w14:textId="488294FF" w:rsidR="00D116E1" w:rsidRDefault="00D116E1" w:rsidP="00D116E1">
      <w:pPr>
        <w:pStyle w:val="ListParagraph"/>
        <w:numPr>
          <w:ilvl w:val="1"/>
          <w:numId w:val="5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Square wave</w:t>
      </w:r>
    </w:p>
    <w:p w14:paraId="549AC9D6" w14:textId="386CA492" w:rsidR="00D116E1" w:rsidRDefault="00D116E1" w:rsidP="00D116E1">
      <w:pPr>
        <w:pStyle w:val="ListParagraph"/>
        <w:numPr>
          <w:ilvl w:val="2"/>
          <w:numId w:val="5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Ampli</w:t>
      </w:r>
      <w:r w:rsidR="00E82C81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tude</w:t>
      </w: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1</w:t>
      </w:r>
    </w:p>
    <w:p w14:paraId="21537ECF" w14:textId="0AEB5472" w:rsidR="00D116E1" w:rsidRDefault="00D116E1" w:rsidP="00E82C81">
      <w:pPr>
        <w:pStyle w:val="ListParagraph"/>
        <w:ind w:left="2160" w:firstLine="72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D116E1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49C3EF4F" wp14:editId="3C594609">
            <wp:extent cx="2747636" cy="2787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7" t="28956" r="51471" b="29879"/>
                    <a:stretch/>
                  </pic:blipFill>
                  <pic:spPr bwMode="auto">
                    <a:xfrm>
                      <a:off x="0" y="0"/>
                      <a:ext cx="2761977" cy="280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FFCCA" w14:textId="1157F33E" w:rsidR="00D116E1" w:rsidRDefault="00D116E1" w:rsidP="00D116E1">
      <w:pPr>
        <w:pStyle w:val="ListParagraph"/>
        <w:numPr>
          <w:ilvl w:val="2"/>
          <w:numId w:val="5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lastRenderedPageBreak/>
        <w:t>Amplitude 0.5</w:t>
      </w:r>
    </w:p>
    <w:p w14:paraId="761B418D" w14:textId="1B1ECC7D" w:rsidR="00E82C81" w:rsidRDefault="00E82C81" w:rsidP="00E82C81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  <w:drawing>
          <wp:inline distT="0" distB="0" distL="0" distR="0" wp14:anchorId="079785A5" wp14:editId="04920B69">
            <wp:extent cx="2343150" cy="254638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2" t="28758" r="51363" b="29289"/>
                    <a:stretch/>
                  </pic:blipFill>
                  <pic:spPr bwMode="auto">
                    <a:xfrm>
                      <a:off x="0" y="0"/>
                      <a:ext cx="2349945" cy="255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7D27E" w14:textId="009773DD" w:rsidR="00D116E1" w:rsidRDefault="00D116E1" w:rsidP="00D116E1">
      <w:pPr>
        <w:pStyle w:val="ListParagraph"/>
        <w:numPr>
          <w:ilvl w:val="1"/>
          <w:numId w:val="5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Sinusoidal wave</w:t>
      </w:r>
    </w:p>
    <w:p w14:paraId="05AA4313" w14:textId="440584B4" w:rsidR="00D116E1" w:rsidRDefault="00D116E1" w:rsidP="00D116E1">
      <w:pPr>
        <w:pStyle w:val="ListParagraph"/>
        <w:numPr>
          <w:ilvl w:val="2"/>
          <w:numId w:val="5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Amplitude 1</w:t>
      </w:r>
    </w:p>
    <w:p w14:paraId="2C61C974" w14:textId="2CDD214B" w:rsidR="00D116E1" w:rsidRPr="00E82C81" w:rsidRDefault="00E82C81" w:rsidP="00E82C81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D116E1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092A0325" wp14:editId="2BC75864">
            <wp:extent cx="2310738" cy="2425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47" t="28954" r="51584" b="29486"/>
                    <a:stretch/>
                  </pic:blipFill>
                  <pic:spPr bwMode="auto">
                    <a:xfrm>
                      <a:off x="0" y="0"/>
                      <a:ext cx="2324335" cy="243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EB425" w14:textId="1EC984F3" w:rsidR="00D116E1" w:rsidRDefault="00D116E1" w:rsidP="00D116E1">
      <w:pPr>
        <w:pStyle w:val="ListParagraph"/>
        <w:numPr>
          <w:ilvl w:val="2"/>
          <w:numId w:val="5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Amplitude 0.5</w:t>
      </w:r>
    </w:p>
    <w:p w14:paraId="33FE2B4E" w14:textId="6ABC3183" w:rsidR="00E82C81" w:rsidRDefault="00E82C81" w:rsidP="00E82C81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E82C81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50C45517" wp14:editId="4D6F99C7">
            <wp:extent cx="2578100" cy="26156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3" t="28954" r="51474" b="29880"/>
                    <a:stretch/>
                  </pic:blipFill>
                  <pic:spPr bwMode="auto">
                    <a:xfrm>
                      <a:off x="0" y="0"/>
                      <a:ext cx="2582153" cy="261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892AD" w14:textId="326066B3" w:rsidR="00E82C81" w:rsidRDefault="00E82C81" w:rsidP="00E82C81">
      <w:pPr>
        <w:pStyle w:val="ListParagraph"/>
        <w:numPr>
          <w:ilvl w:val="0"/>
          <w:numId w:val="5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lastRenderedPageBreak/>
        <w:t>Differentiator</w:t>
      </w:r>
      <w:r w:rsidRPr="00D116E1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circuit</w:t>
      </w:r>
    </w:p>
    <w:p w14:paraId="484FEA03" w14:textId="77777777" w:rsidR="00E82C81" w:rsidRDefault="00E82C81" w:rsidP="00E82C81">
      <w:pPr>
        <w:pStyle w:val="ListParagraph"/>
        <w:numPr>
          <w:ilvl w:val="1"/>
          <w:numId w:val="5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Square wave</w:t>
      </w:r>
    </w:p>
    <w:p w14:paraId="3CD155F9" w14:textId="06C44F27" w:rsidR="00E82C81" w:rsidRDefault="00E82C81" w:rsidP="00E82C81">
      <w:pPr>
        <w:pStyle w:val="ListParagraph"/>
        <w:numPr>
          <w:ilvl w:val="2"/>
          <w:numId w:val="5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Ampli</w:t>
      </w: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tude</w:t>
      </w: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1</w:t>
      </w:r>
    </w:p>
    <w:p w14:paraId="45DC05FA" w14:textId="06311005" w:rsidR="00E82C81" w:rsidRDefault="00E82C81" w:rsidP="00E82C81">
      <w:pPr>
        <w:pStyle w:val="ListParagraph"/>
        <w:ind w:left="2160" w:firstLine="72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D116E1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2340568D" wp14:editId="6375BCA9">
            <wp:extent cx="1964936" cy="2114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03" t="28560" r="51471" b="29682"/>
                    <a:stretch/>
                  </pic:blipFill>
                  <pic:spPr bwMode="auto">
                    <a:xfrm>
                      <a:off x="0" y="0"/>
                      <a:ext cx="2006510" cy="215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192AC" w14:textId="01589BCA" w:rsidR="00E82C81" w:rsidRPr="00E82C81" w:rsidRDefault="00E82C81" w:rsidP="00E82C81">
      <w:pPr>
        <w:pStyle w:val="ListParagraph"/>
        <w:numPr>
          <w:ilvl w:val="2"/>
          <w:numId w:val="5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Amplitude 0.5</w:t>
      </w:r>
    </w:p>
    <w:p w14:paraId="4F97B5AF" w14:textId="6AB3FB86" w:rsidR="00E82C81" w:rsidRPr="00E82C81" w:rsidRDefault="00E82C81" w:rsidP="00E82C81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  <w:drawing>
          <wp:inline distT="0" distB="0" distL="0" distR="0" wp14:anchorId="66131107" wp14:editId="6F8735E6">
            <wp:extent cx="2260600" cy="238555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8" t="29545" r="51584" b="29092"/>
                    <a:stretch/>
                  </pic:blipFill>
                  <pic:spPr bwMode="auto">
                    <a:xfrm>
                      <a:off x="0" y="0"/>
                      <a:ext cx="2292296" cy="241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D294E" w14:textId="77777777" w:rsidR="00E82C81" w:rsidRDefault="00E82C81" w:rsidP="00E82C81">
      <w:pPr>
        <w:pStyle w:val="ListParagraph"/>
        <w:numPr>
          <w:ilvl w:val="1"/>
          <w:numId w:val="5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Sinusoidal wave</w:t>
      </w:r>
    </w:p>
    <w:p w14:paraId="11C695B1" w14:textId="77777777" w:rsidR="00E82C81" w:rsidRDefault="00E82C81" w:rsidP="00E82C81">
      <w:pPr>
        <w:pStyle w:val="ListParagraph"/>
        <w:numPr>
          <w:ilvl w:val="2"/>
          <w:numId w:val="5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Amplitude 1</w:t>
      </w:r>
    </w:p>
    <w:p w14:paraId="0A6960A0" w14:textId="226FC25C" w:rsidR="00E82C81" w:rsidRDefault="00E82C81" w:rsidP="00E82C81">
      <w:pPr>
        <w:pStyle w:val="ListParagraph"/>
        <w:ind w:left="2160" w:firstLine="72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Fonts w:ascii="Arial" w:hAnsi="Arial" w:cs="Arial"/>
          <w:b/>
          <w:bCs/>
          <w:noProof/>
          <w:color w:val="000000"/>
          <w:u w:val="single"/>
          <w:bdr w:val="none" w:sz="0" w:space="0" w:color="auto" w:frame="1"/>
          <w:lang w:val="en-US"/>
        </w:rPr>
        <w:drawing>
          <wp:inline distT="0" distB="0" distL="0" distR="0" wp14:anchorId="3480164B" wp14:editId="5AC948FE">
            <wp:extent cx="2476500" cy="258738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9" t="29151" r="51252" b="29487"/>
                    <a:stretch/>
                  </pic:blipFill>
                  <pic:spPr bwMode="auto">
                    <a:xfrm>
                      <a:off x="0" y="0"/>
                      <a:ext cx="2494090" cy="260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C8BE2" w14:textId="77777777" w:rsidR="00E82C81" w:rsidRPr="00D116E1" w:rsidRDefault="00E82C81" w:rsidP="00E82C81">
      <w:pPr>
        <w:pStyle w:val="ListParagraph"/>
        <w:numPr>
          <w:ilvl w:val="2"/>
          <w:numId w:val="5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lastRenderedPageBreak/>
        <w:t>Amplitude 0.5</w:t>
      </w:r>
    </w:p>
    <w:p w14:paraId="2F7A2121" w14:textId="0F121D93" w:rsidR="00B82AB1" w:rsidRPr="00E82C81" w:rsidRDefault="00E82C81" w:rsidP="00E82C81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E82C81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74F8329D" wp14:editId="69941B9A">
            <wp:extent cx="2482850" cy="2618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46" t="28757" r="51474" b="29289"/>
                    <a:stretch/>
                  </pic:blipFill>
                  <pic:spPr bwMode="auto">
                    <a:xfrm>
                      <a:off x="0" y="0"/>
                      <a:ext cx="2496116" cy="263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5AB3A" w14:textId="77777777" w:rsidR="00B82AB1" w:rsidRDefault="00B82AB1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Conclusion</w:t>
      </w:r>
    </w:p>
    <w:p w14:paraId="54FA5C97" w14:textId="40FAE594" w:rsidR="00B82AB1" w:rsidRDefault="00CE2553" w:rsidP="006A24CE">
      <w:pPr>
        <w:pStyle w:val="ListParagraph"/>
        <w:numPr>
          <w:ilvl w:val="0"/>
          <w:numId w:val="5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Integrator circuit has output </w:t>
      </w:r>
      <w:r w:rsidRPr="00CE2553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where (-) sing indicates 108-degree phase shift.</w:t>
      </w:r>
    </w:p>
    <w:p w14:paraId="4463CA93" w14:textId="322BB9DF" w:rsidR="006A24CE" w:rsidRDefault="006A24CE" w:rsidP="006A24CE">
      <w:pPr>
        <w:pStyle w:val="ListParagraph"/>
        <w:numPr>
          <w:ilvl w:val="0"/>
          <w:numId w:val="5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O</w:t>
      </w:r>
      <w:r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utput </w:t>
      </w: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of differentiator </w:t>
      </w:r>
      <w:r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is the first derivative of the input signal, 180' out of phase and amplified with a factor Rf*C. </w:t>
      </w:r>
    </w:p>
    <w:p w14:paraId="744634C8" w14:textId="421B8061" w:rsidR="006A24CE" w:rsidRPr="006A24CE" w:rsidRDefault="006A24CE" w:rsidP="006A24CE">
      <w:pPr>
        <w:pStyle w:val="ListParagraph"/>
        <w:numPr>
          <w:ilvl w:val="0"/>
          <w:numId w:val="5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C</w:t>
      </w:r>
      <w:r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apacitor allows only the AC and restrict the DC</w:t>
      </w: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.</w:t>
      </w:r>
    </w:p>
    <w:p w14:paraId="23BEE785" w14:textId="77777777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6DC4AAE9" w14:textId="5DB6497C" w:rsidR="00B82AB1" w:rsidRDefault="00B82AB1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Discussions</w:t>
      </w:r>
    </w:p>
    <w:p w14:paraId="44121DBA" w14:textId="77777777" w:rsidR="007224C1" w:rsidRDefault="007224C1" w:rsidP="007224C1">
      <w:pPr>
        <w:pStyle w:val="ListParagraph"/>
        <w:numPr>
          <w:ilvl w:val="0"/>
          <w:numId w:val="5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Integration of sinusoidal function is sinusoidal</w:t>
      </w:r>
    </w:p>
    <w:p w14:paraId="060B3D8B" w14:textId="42A78241" w:rsidR="007224C1" w:rsidRDefault="007224C1" w:rsidP="007224C1">
      <w:pPr>
        <w:pStyle w:val="ListParagraph"/>
        <w:numPr>
          <w:ilvl w:val="0"/>
          <w:numId w:val="5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Integration of square wave is triangle shaped function</w:t>
      </w:r>
    </w:p>
    <w:p w14:paraId="2F3CE130" w14:textId="25DDD6C9" w:rsidR="007224C1" w:rsidRPr="007224C1" w:rsidRDefault="007224C1" w:rsidP="007224C1">
      <w:pPr>
        <w:pStyle w:val="ListParagraph"/>
        <w:numPr>
          <w:ilvl w:val="0"/>
          <w:numId w:val="5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Differentiation of sinusoidal function is sinusoidal</w:t>
      </w:r>
    </w:p>
    <w:p w14:paraId="352E0A4A" w14:textId="0EDF51F2" w:rsidR="00C54623" w:rsidRDefault="007224C1" w:rsidP="007224C1">
      <w:pPr>
        <w:pStyle w:val="ListParagraph"/>
        <w:numPr>
          <w:ilvl w:val="0"/>
          <w:numId w:val="5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Differentiation of square wave is impulse function</w:t>
      </w:r>
    </w:p>
    <w:p w14:paraId="3C42DB89" w14:textId="08BC513B" w:rsidR="007224C1" w:rsidRDefault="007224C1" w:rsidP="007224C1">
      <w:pPr>
        <w:pStyle w:val="ListParagraph"/>
        <w:numPr>
          <w:ilvl w:val="0"/>
          <w:numId w:val="5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Integrator c</w:t>
      </w:r>
      <w:r w:rsidRPr="00FE19D0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ircuit layout is same as an inverting amplifier but the feedback resistor is replaced by a capacitor which make the circuit frequency dependent.</w:t>
      </w:r>
    </w:p>
    <w:p w14:paraId="28576823" w14:textId="77777777" w:rsidR="007224C1" w:rsidRPr="007224C1" w:rsidRDefault="007224C1" w:rsidP="006A24CE">
      <w:pPr>
        <w:pStyle w:val="ListParagraph"/>
        <w:ind w:left="252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</w:p>
    <w:p w14:paraId="2E5E9826" w14:textId="7DFFB8ED" w:rsidR="00C54623" w:rsidRDefault="00C54623" w:rsidP="00C54623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48D703A9" w14:textId="77777777" w:rsidR="00C54623" w:rsidRPr="00C54623" w:rsidRDefault="00C54623" w:rsidP="00C54623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35924E6A" w14:textId="77777777" w:rsidR="00C54623" w:rsidRDefault="00C54623" w:rsidP="00C54623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sectPr w:rsidR="00C546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E5F11"/>
    <w:multiLevelType w:val="hybridMultilevel"/>
    <w:tmpl w:val="C5CCB46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4CF2301"/>
    <w:multiLevelType w:val="multilevel"/>
    <w:tmpl w:val="20361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C57722"/>
    <w:multiLevelType w:val="hybridMultilevel"/>
    <w:tmpl w:val="37E0110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14237F6"/>
    <w:multiLevelType w:val="hybridMultilevel"/>
    <w:tmpl w:val="20A007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EB6F0A"/>
    <w:multiLevelType w:val="hybridMultilevel"/>
    <w:tmpl w:val="5B903154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4ED87E79"/>
    <w:multiLevelType w:val="hybridMultilevel"/>
    <w:tmpl w:val="53A8B29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F24CD8"/>
    <w:multiLevelType w:val="hybridMultilevel"/>
    <w:tmpl w:val="B3B6E39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9E5597"/>
    <w:multiLevelType w:val="hybridMultilevel"/>
    <w:tmpl w:val="7E68D0F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D3410A2"/>
    <w:multiLevelType w:val="hybridMultilevel"/>
    <w:tmpl w:val="CA5A73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3"/>
  </w:num>
  <w:num w:numId="5">
    <w:abstractNumId w:val="4"/>
  </w:num>
  <w:num w:numId="6">
    <w:abstractNumId w:val="2"/>
  </w:num>
  <w:num w:numId="7">
    <w:abstractNumId w:val="0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61039"/>
    <w:rsid w:val="00043CCD"/>
    <w:rsid w:val="003D3A8C"/>
    <w:rsid w:val="00453EC7"/>
    <w:rsid w:val="006A24CE"/>
    <w:rsid w:val="007224C1"/>
    <w:rsid w:val="00795D48"/>
    <w:rsid w:val="008C0C8D"/>
    <w:rsid w:val="00A10D62"/>
    <w:rsid w:val="00AB397D"/>
    <w:rsid w:val="00B058A4"/>
    <w:rsid w:val="00B82AB1"/>
    <w:rsid w:val="00C54623"/>
    <w:rsid w:val="00C56C67"/>
    <w:rsid w:val="00CE2553"/>
    <w:rsid w:val="00D116E1"/>
    <w:rsid w:val="00D61039"/>
    <w:rsid w:val="00E50ACA"/>
    <w:rsid w:val="00E82C81"/>
    <w:rsid w:val="00EA4E35"/>
    <w:rsid w:val="00F3161A"/>
    <w:rsid w:val="00F929C9"/>
    <w:rsid w:val="00FE1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03F4E"/>
  <w15:docId w15:val="{82FBE763-F548-DB41-84D2-FF003F4BA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50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E50ACA"/>
  </w:style>
  <w:style w:type="paragraph" w:styleId="ListParagraph">
    <w:name w:val="List Paragraph"/>
    <w:basedOn w:val="Normal"/>
    <w:uiPriority w:val="34"/>
    <w:qFormat/>
    <w:rsid w:val="00E50A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D\Documents\Template%20for%20Lab%20rec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9B93165D420748A94852C5ABD932FF" ma:contentTypeVersion="3" ma:contentTypeDescription="Create a new document." ma:contentTypeScope="" ma:versionID="f1c1206f9537333ac6a5d6b1b36c2417">
  <xsd:schema xmlns:xsd="http://www.w3.org/2001/XMLSchema" xmlns:xs="http://www.w3.org/2001/XMLSchema" xmlns:p="http://schemas.microsoft.com/office/2006/metadata/properties" xmlns:ns2="592d9fb0-1a1d-4a9a-9e0b-69a672cb261c" targetNamespace="http://schemas.microsoft.com/office/2006/metadata/properties" ma:root="true" ma:fieldsID="7bd1a80e400a0b2e6198fb7bf677341c" ns2:_="">
    <xsd:import namespace="592d9fb0-1a1d-4a9a-9e0b-69a672cb26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2d9fb0-1a1d-4a9a-9e0b-69a672cb26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B8DC05-7C6D-4EAF-B227-876AEFC0A2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6A47A03-2EFB-4F06-9A91-77F550D091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700E4C-89F7-48EF-A596-3E77ACCDBF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2d9fb0-1a1d-4a9a-9e0b-69a672cb26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for Lab record.dotx</Template>
  <TotalTime>105</TotalTime>
  <Pages>6</Pages>
  <Words>437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blahiri</dc:creator>
  <cp:keywords/>
  <dc:description/>
  <cp:lastModifiedBy>Mansi Uniyal</cp:lastModifiedBy>
  <cp:revision>8</cp:revision>
  <dcterms:created xsi:type="dcterms:W3CDTF">2020-09-15T14:30:00Z</dcterms:created>
  <dcterms:modified xsi:type="dcterms:W3CDTF">2020-11-08T12:55:00Z</dcterms:modified>
</cp:coreProperties>
</file>