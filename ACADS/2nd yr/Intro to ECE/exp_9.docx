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1391"/>
        <w:tblW w:w="0" w:type="auto"/>
        <w:tblLook w:val="04A0" w:firstRow="1" w:lastRow="0" w:firstColumn="1" w:lastColumn="0" w:noHBand="0" w:noVBand="1"/>
      </w:tblPr>
      <w:tblGrid>
        <w:gridCol w:w="3085"/>
        <w:gridCol w:w="6157"/>
      </w:tblGrid>
      <w:tr w:rsidR="00AB397D" w14:paraId="6CBC34A8" w14:textId="77777777" w:rsidTr="00AB397D">
        <w:tc>
          <w:tcPr>
            <w:tcW w:w="3085" w:type="dxa"/>
          </w:tcPr>
          <w:p w14:paraId="395C1E60" w14:textId="77777777" w:rsidR="00AB397D" w:rsidRPr="00043CCD" w:rsidRDefault="00AB397D" w:rsidP="00AB397D">
            <w:pPr>
              <w:rPr>
                <w:rFonts w:ascii="Arial" w:hAnsi="Arial" w:cs="Arial"/>
                <w:b/>
              </w:rPr>
            </w:pPr>
            <w:r w:rsidRPr="00043CCD">
              <w:rPr>
                <w:rFonts w:ascii="Arial" w:hAnsi="Arial" w:cs="Arial"/>
                <w:b/>
              </w:rPr>
              <w:t xml:space="preserve">Name: </w:t>
            </w:r>
          </w:p>
        </w:tc>
        <w:tc>
          <w:tcPr>
            <w:tcW w:w="6157" w:type="dxa"/>
          </w:tcPr>
          <w:p w14:paraId="1E0624BD" w14:textId="6756BA87" w:rsidR="00AB397D" w:rsidRDefault="00C54623" w:rsidP="00AB397D">
            <w:r>
              <w:t>MANSI UNIYAL</w:t>
            </w:r>
          </w:p>
        </w:tc>
      </w:tr>
      <w:tr w:rsidR="00AB397D" w14:paraId="28A4FE11" w14:textId="77777777" w:rsidTr="00AB397D">
        <w:tc>
          <w:tcPr>
            <w:tcW w:w="3085" w:type="dxa"/>
          </w:tcPr>
          <w:p w14:paraId="0B3D149C" w14:textId="77777777" w:rsidR="00AB397D" w:rsidRPr="00043CCD" w:rsidRDefault="00AB397D" w:rsidP="00AB397D">
            <w:pPr>
              <w:rPr>
                <w:rFonts w:ascii="Arial" w:hAnsi="Arial" w:cs="Arial"/>
                <w:b/>
              </w:rPr>
            </w:pPr>
            <w:r w:rsidRPr="00043CCD">
              <w:rPr>
                <w:rFonts w:ascii="Arial" w:hAnsi="Arial" w:cs="Arial"/>
                <w:b/>
              </w:rPr>
              <w:t>Roll Number:</w:t>
            </w:r>
          </w:p>
        </w:tc>
        <w:tc>
          <w:tcPr>
            <w:tcW w:w="6157" w:type="dxa"/>
          </w:tcPr>
          <w:p w14:paraId="414C56A6" w14:textId="11A72E12" w:rsidR="00AB397D" w:rsidRDefault="00C54623" w:rsidP="00AB397D">
            <w:r>
              <w:t>19EE10039</w:t>
            </w:r>
          </w:p>
        </w:tc>
      </w:tr>
    </w:tbl>
    <w:p w14:paraId="5CB38AE5" w14:textId="77777777" w:rsidR="00AB397D" w:rsidRDefault="00AB397D"/>
    <w:p w14:paraId="6EE46049" w14:textId="03C7B737" w:rsidR="00043CCD" w:rsidRPr="00EA4E35" w:rsidRDefault="00AB397D">
      <w:pPr>
        <w:rPr>
          <w:b/>
          <w:sz w:val="24"/>
        </w:rPr>
      </w:pPr>
      <w:r w:rsidRPr="00EA4E35">
        <w:rPr>
          <w:b/>
          <w:sz w:val="24"/>
        </w:rPr>
        <w:t xml:space="preserve">Experiment No. </w:t>
      </w:r>
      <w:r w:rsidR="00382F64">
        <w:rPr>
          <w:b/>
          <w:sz w:val="24"/>
        </w:rPr>
        <w:t>9</w:t>
      </w:r>
    </w:p>
    <w:p w14:paraId="3EC959A0" w14:textId="77777777" w:rsidR="00382F64" w:rsidRDefault="00AB397D">
      <w:pPr>
        <w:rPr>
          <w:b/>
          <w:sz w:val="24"/>
        </w:rPr>
      </w:pPr>
      <w:r w:rsidRPr="00EA4E35">
        <w:rPr>
          <w:b/>
          <w:sz w:val="24"/>
        </w:rPr>
        <w:t xml:space="preserve">Name of the Experiment: </w:t>
      </w:r>
      <w:r w:rsidR="00382F64" w:rsidRPr="00382F64">
        <w:rPr>
          <w:b/>
          <w:sz w:val="24"/>
        </w:rPr>
        <w:t xml:space="preserve">Study of basic properties of operational amplifier: </w:t>
      </w:r>
    </w:p>
    <w:p w14:paraId="4A4EBC57" w14:textId="7D6FA2E6" w:rsidR="00AB397D" w:rsidRPr="00EA4E35" w:rsidRDefault="00382F64" w:rsidP="00382F64">
      <w:pPr>
        <w:ind w:left="2160" w:firstLine="720"/>
        <w:rPr>
          <w:b/>
          <w:sz w:val="24"/>
        </w:rPr>
      </w:pPr>
      <w:r w:rsidRPr="00382F64">
        <w:rPr>
          <w:b/>
          <w:sz w:val="24"/>
        </w:rPr>
        <w:t>inverting and non-inverting amplifiers</w:t>
      </w:r>
    </w:p>
    <w:p w14:paraId="499C3E21" w14:textId="77777777" w:rsidR="00AB397D" w:rsidRDefault="00AB397D"/>
    <w:p w14:paraId="0A0860BE" w14:textId="77777777" w:rsidR="00E50ACA" w:rsidRPr="00E50ACA" w:rsidRDefault="00E50ACA" w:rsidP="00E50ACA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Aim of the experiment</w:t>
      </w:r>
    </w:p>
    <w:p w14:paraId="3920A22A" w14:textId="6D5C8DC0" w:rsidR="00382F64" w:rsidRPr="00382F64" w:rsidRDefault="00382F64" w:rsidP="00382F64">
      <w:pPr>
        <w:pStyle w:val="ListParagraph"/>
        <w:numPr>
          <w:ilvl w:val="0"/>
          <w:numId w:val="3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382F64">
        <w:rPr>
          <w:rFonts w:ascii="Lucida Sans Unicode" w:hAnsi="Lucida Sans Unicode" w:cs="Lucida Sans Unicode"/>
          <w:bCs/>
          <w:sz w:val="24"/>
          <w:szCs w:val="24"/>
        </w:rPr>
        <w:t>Explain Inverting Op</w:t>
      </w:r>
      <w:r>
        <w:rPr>
          <w:rFonts w:ascii="Lucida Sans Unicode" w:hAnsi="Lucida Sans Unicode" w:cs="Lucida Sans Unicode"/>
          <w:bCs/>
          <w:sz w:val="24"/>
          <w:szCs w:val="24"/>
        </w:rPr>
        <w:t xml:space="preserve"> </w:t>
      </w:r>
      <w:r w:rsidRPr="00382F64">
        <w:rPr>
          <w:rFonts w:ascii="Lucida Sans Unicode" w:hAnsi="Lucida Sans Unicode" w:cs="Lucida Sans Unicode"/>
          <w:bCs/>
          <w:sz w:val="24"/>
          <w:szCs w:val="24"/>
        </w:rPr>
        <w:t>amp</w:t>
      </w:r>
    </w:p>
    <w:p w14:paraId="33F9E938" w14:textId="12B6DFB6" w:rsidR="00382F64" w:rsidRPr="00382F64" w:rsidRDefault="00382F64" w:rsidP="00382F64">
      <w:pPr>
        <w:pStyle w:val="ListParagraph"/>
        <w:numPr>
          <w:ilvl w:val="0"/>
          <w:numId w:val="3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382F64">
        <w:rPr>
          <w:rFonts w:ascii="Lucida Sans Unicode" w:hAnsi="Lucida Sans Unicode" w:cs="Lucida Sans Unicode"/>
          <w:bCs/>
          <w:sz w:val="24"/>
          <w:szCs w:val="24"/>
        </w:rPr>
        <w:t>Explain Non- Inverting Op</w:t>
      </w:r>
      <w:r>
        <w:rPr>
          <w:rFonts w:ascii="Lucida Sans Unicode" w:hAnsi="Lucida Sans Unicode" w:cs="Lucida Sans Unicode"/>
          <w:bCs/>
          <w:sz w:val="24"/>
          <w:szCs w:val="24"/>
        </w:rPr>
        <w:t xml:space="preserve"> </w:t>
      </w:r>
      <w:r w:rsidRPr="00382F64">
        <w:rPr>
          <w:rFonts w:ascii="Lucida Sans Unicode" w:hAnsi="Lucida Sans Unicode" w:cs="Lucida Sans Unicode"/>
          <w:bCs/>
          <w:sz w:val="24"/>
          <w:szCs w:val="24"/>
        </w:rPr>
        <w:t>amp</w:t>
      </w:r>
    </w:p>
    <w:p w14:paraId="44AEA092" w14:textId="6FAF02A6" w:rsidR="00E50ACA" w:rsidRPr="00F1256D" w:rsidRDefault="00382F64" w:rsidP="00F1256D">
      <w:pPr>
        <w:pStyle w:val="ListParagraph"/>
        <w:numPr>
          <w:ilvl w:val="0"/>
          <w:numId w:val="3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382F64">
        <w:rPr>
          <w:rFonts w:ascii="Lucida Sans Unicode" w:hAnsi="Lucida Sans Unicode" w:cs="Lucida Sans Unicode"/>
          <w:bCs/>
          <w:sz w:val="24"/>
          <w:szCs w:val="24"/>
        </w:rPr>
        <w:t>Explain Gain</w:t>
      </w:r>
    </w:p>
    <w:p w14:paraId="7A52CD17" w14:textId="77777777" w:rsidR="00E50ACA" w:rsidRPr="00E50ACA" w:rsidRDefault="00E50ACA" w:rsidP="00E50ACA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 w:rsidRPr="00E50ACA">
        <w:rPr>
          <w:rFonts w:ascii="Arial" w:hAnsi="Arial" w:cs="Arial"/>
          <w:b/>
          <w:u w:val="single"/>
        </w:rPr>
        <w:t>Tools used:</w:t>
      </w:r>
    </w:p>
    <w:p w14:paraId="5592D335" w14:textId="13AF1BAC" w:rsidR="00E50ACA" w:rsidRPr="00C54623" w:rsidRDefault="00C54623" w:rsidP="00C54623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C54623">
        <w:rPr>
          <w:rFonts w:ascii="Lucida Sans Unicode" w:hAnsi="Lucida Sans Unicode" w:cs="Lucida Sans Unicode"/>
          <w:bCs/>
          <w:sz w:val="24"/>
          <w:szCs w:val="24"/>
        </w:rPr>
        <w:t>Stimulation: V</w:t>
      </w:r>
      <w:r w:rsidR="00382F64">
        <w:rPr>
          <w:rFonts w:ascii="Lucida Sans Unicode" w:hAnsi="Lucida Sans Unicode" w:cs="Lucida Sans Unicode"/>
          <w:bCs/>
          <w:sz w:val="24"/>
          <w:szCs w:val="24"/>
        </w:rPr>
        <w:t>-</w:t>
      </w:r>
      <w:r w:rsidRPr="00C54623">
        <w:rPr>
          <w:rFonts w:ascii="Lucida Sans Unicode" w:hAnsi="Lucida Sans Unicode" w:cs="Lucida Sans Unicode"/>
          <w:bCs/>
          <w:sz w:val="24"/>
          <w:szCs w:val="24"/>
        </w:rPr>
        <w:t>labs</w:t>
      </w:r>
    </w:p>
    <w:p w14:paraId="157E1C9F" w14:textId="2FF9C624" w:rsidR="00C54623" w:rsidRPr="00C54623" w:rsidRDefault="00C54623" w:rsidP="00C54623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C54623">
        <w:rPr>
          <w:rFonts w:ascii="Lucida Sans Unicode" w:hAnsi="Lucida Sans Unicode" w:cs="Lucida Sans Unicode"/>
          <w:bCs/>
          <w:sz w:val="24"/>
          <w:szCs w:val="24"/>
        </w:rPr>
        <w:t>Connecting wires</w:t>
      </w:r>
    </w:p>
    <w:p w14:paraId="1C331219" w14:textId="22E63D7E" w:rsidR="00C54623" w:rsidRPr="00382F64" w:rsidRDefault="00C54623" w:rsidP="00C54623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382F64">
        <w:rPr>
          <w:rFonts w:ascii="Lucida Sans Unicode" w:hAnsi="Lucida Sans Unicode" w:cs="Lucida Sans Unicode"/>
          <w:bCs/>
          <w:sz w:val="24"/>
          <w:szCs w:val="24"/>
        </w:rPr>
        <w:t>Resistance</w:t>
      </w:r>
    </w:p>
    <w:p w14:paraId="7EBB3317" w14:textId="760826A9" w:rsidR="00C54623" w:rsidRPr="00382F64" w:rsidRDefault="00382F64" w:rsidP="00C54623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382F64">
        <w:rPr>
          <w:rFonts w:ascii="Lucida Sans Unicode" w:hAnsi="Lucida Sans Unicode" w:cs="Lucida Sans Unicode"/>
          <w:bCs/>
          <w:sz w:val="24"/>
          <w:szCs w:val="24"/>
        </w:rPr>
        <w:t>Voltmeter</w:t>
      </w:r>
    </w:p>
    <w:p w14:paraId="31C0099F" w14:textId="2053D9DF" w:rsidR="00382F64" w:rsidRPr="00382F64" w:rsidRDefault="00382F64" w:rsidP="00C54623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382F64">
        <w:rPr>
          <w:rFonts w:ascii="Lucida Sans Unicode" w:hAnsi="Lucida Sans Unicode" w:cs="Lucida Sans Unicode"/>
          <w:bCs/>
          <w:sz w:val="24"/>
          <w:szCs w:val="24"/>
        </w:rPr>
        <w:t>Ammeter</w:t>
      </w:r>
    </w:p>
    <w:p w14:paraId="188BE38C" w14:textId="1B889947" w:rsidR="009E0959" w:rsidRDefault="00382F64" w:rsidP="009E0959">
      <w:pPr>
        <w:pStyle w:val="ListParagraph"/>
        <w:numPr>
          <w:ilvl w:val="0"/>
          <w:numId w:val="2"/>
        </w:numPr>
        <w:rPr>
          <w:rFonts w:ascii="Lucida Sans Unicode" w:hAnsi="Lucida Sans Unicode" w:cs="Lucida Sans Unicode"/>
          <w:bCs/>
          <w:sz w:val="24"/>
          <w:szCs w:val="24"/>
        </w:rPr>
      </w:pPr>
      <w:r w:rsidRPr="00382F64">
        <w:rPr>
          <w:rFonts w:ascii="Lucida Sans Unicode" w:hAnsi="Lucida Sans Unicode" w:cs="Lucida Sans Unicode"/>
          <w:bCs/>
          <w:sz w:val="24"/>
          <w:szCs w:val="24"/>
        </w:rPr>
        <w:t>Op amp</w:t>
      </w:r>
    </w:p>
    <w:p w14:paraId="626D0A63" w14:textId="77777777" w:rsidR="00F1256D" w:rsidRPr="009E0959" w:rsidRDefault="00F1256D" w:rsidP="00F1256D">
      <w:pPr>
        <w:pStyle w:val="ListParagraph"/>
        <w:ind w:left="1800"/>
        <w:rPr>
          <w:rFonts w:ascii="Lucida Sans Unicode" w:hAnsi="Lucida Sans Unicode" w:cs="Lucida Sans Unicode"/>
          <w:bCs/>
          <w:sz w:val="24"/>
          <w:szCs w:val="24"/>
        </w:rPr>
      </w:pPr>
    </w:p>
    <w:p w14:paraId="519B8F6D" w14:textId="11F50276" w:rsidR="00B82AB1" w:rsidRPr="00382F64" w:rsidRDefault="009E0959" w:rsidP="00382F64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9E0959">
        <w:rPr>
          <w:rFonts w:ascii="Lucida Sans Unicode" w:eastAsia="Times New Roman" w:hAnsi="Lucida Sans Unicode" w:cs="Lucida Sans Unicode"/>
          <w:noProof/>
          <w:sz w:val="24"/>
          <w:szCs w:val="24"/>
          <w:lang w:eastAsia="en-IN"/>
        </w:rPr>
        <w:drawing>
          <wp:anchor distT="0" distB="0" distL="114300" distR="114300" simplePos="0" relativeHeight="251654144" behindDoc="0" locked="0" layoutInCell="1" allowOverlap="1" wp14:anchorId="15269454" wp14:editId="38F7F541">
            <wp:simplePos x="0" y="0"/>
            <wp:positionH relativeFrom="column">
              <wp:posOffset>3530600</wp:posOffset>
            </wp:positionH>
            <wp:positionV relativeFrom="paragraph">
              <wp:posOffset>186690</wp:posOffset>
            </wp:positionV>
            <wp:extent cx="3044190" cy="1878330"/>
            <wp:effectExtent l="0" t="0" r="381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ACA" w:rsidRPr="00E50ACA"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Background knowledge (brief):</w:t>
      </w:r>
    </w:p>
    <w:p w14:paraId="3B14B598" w14:textId="4137BA5B" w:rsidR="00382F64" w:rsidRPr="009E0959" w:rsidRDefault="00382F64" w:rsidP="009E0959">
      <w:pPr>
        <w:pStyle w:val="ListParagraph"/>
        <w:spacing w:after="0" w:line="360" w:lineRule="atLeast"/>
        <w:ind w:left="1440"/>
        <w:textAlignment w:val="baseline"/>
        <w:rPr>
          <w:rFonts w:ascii="Lucida Sans Unicode" w:eastAsia="Times New Roman" w:hAnsi="Lucida Sans Unicode" w:cs="Lucida Sans Unicode"/>
          <w:b/>
          <w:bCs/>
          <w:sz w:val="24"/>
          <w:szCs w:val="24"/>
          <w:lang w:eastAsia="en-IN"/>
        </w:rPr>
      </w:pPr>
      <w:r w:rsidRPr="009E0959">
        <w:rPr>
          <w:rFonts w:ascii="Lucida Sans Unicode" w:eastAsia="Times New Roman" w:hAnsi="Lucida Sans Unicode" w:cs="Lucida Sans Unicode"/>
          <w:b/>
          <w:bCs/>
          <w:sz w:val="24"/>
          <w:szCs w:val="24"/>
          <w:lang w:eastAsia="en-IN"/>
        </w:rPr>
        <w:t xml:space="preserve">Operational Amplifier </w:t>
      </w:r>
      <w:r w:rsidR="009E0959">
        <w:rPr>
          <w:rFonts w:ascii="Lucida Sans Unicode" w:eastAsia="Times New Roman" w:hAnsi="Lucida Sans Unicode" w:cs="Lucida Sans Unicode"/>
          <w:b/>
          <w:bCs/>
          <w:sz w:val="24"/>
          <w:szCs w:val="24"/>
          <w:lang w:eastAsia="en-IN"/>
        </w:rPr>
        <w:t>(</w:t>
      </w:r>
      <w:r w:rsidRPr="009E0959">
        <w:rPr>
          <w:rFonts w:ascii="Lucida Sans Unicode" w:eastAsia="Times New Roman" w:hAnsi="Lucida Sans Unicode" w:cs="Lucida Sans Unicode"/>
          <w:b/>
          <w:bCs/>
          <w:sz w:val="24"/>
          <w:szCs w:val="24"/>
          <w:lang w:eastAsia="en-IN"/>
        </w:rPr>
        <w:t>Op-Amp</w:t>
      </w:r>
      <w:r w:rsidR="009E0959">
        <w:rPr>
          <w:rFonts w:ascii="Lucida Sans Unicode" w:eastAsia="Times New Roman" w:hAnsi="Lucida Sans Unicode" w:cs="Lucida Sans Unicode"/>
          <w:b/>
          <w:bCs/>
          <w:sz w:val="24"/>
          <w:szCs w:val="24"/>
          <w:lang w:eastAsia="en-IN"/>
        </w:rPr>
        <w:t>)</w:t>
      </w:r>
    </w:p>
    <w:p w14:paraId="7E61CE33" w14:textId="75BE126F" w:rsidR="00382F64" w:rsidRPr="009E0959" w:rsidRDefault="00382F64" w:rsidP="00382F64">
      <w:pPr>
        <w:pStyle w:val="ListParagraph"/>
        <w:numPr>
          <w:ilvl w:val="0"/>
          <w:numId w:val="8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It has </w:t>
      </w: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three terminals, two high imped</w:t>
      </w: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a</w:t>
      </w: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nce input and one output terminal. </w:t>
      </w:r>
    </w:p>
    <w:p w14:paraId="575FF3A7" w14:textId="21C0D314" w:rsidR="009E0959" w:rsidRPr="009E0959" w:rsidRDefault="00382F64" w:rsidP="00382F64">
      <w:pPr>
        <w:pStyle w:val="ListParagraph"/>
        <w:numPr>
          <w:ilvl w:val="0"/>
          <w:numId w:val="8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C</w:t>
      </w: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an perform multiple function when attached to diff</w:t>
      </w: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e</w:t>
      </w: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rent feedback combinations like resistive, capacitive or both. </w:t>
      </w:r>
    </w:p>
    <w:p w14:paraId="0E3923BA" w14:textId="4C1ED1F8" w:rsidR="00382F64" w:rsidRPr="009E0959" w:rsidRDefault="009E0959" w:rsidP="00382F64">
      <w:pPr>
        <w:pStyle w:val="ListParagraph"/>
        <w:numPr>
          <w:ilvl w:val="0"/>
          <w:numId w:val="8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U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sed as voltage amplifier and the output voltage of the Op-Amp is the diff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e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rence between the voltages at its two input terminals.</w:t>
      </w:r>
    </w:p>
    <w:p w14:paraId="2EBE39D9" w14:textId="5E1BA44A" w:rsidR="009E0959" w:rsidRDefault="009E0959" w:rsidP="009E0959">
      <w:pPr>
        <w:pStyle w:val="ListParagraph"/>
        <w:numPr>
          <w:ilvl w:val="1"/>
          <w:numId w:val="8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O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pen loop gain and input impedance is infinite (practically very high), </w:t>
      </w:r>
    </w:p>
    <w:p w14:paraId="6C7A81D7" w14:textId="7C2A8CFD" w:rsidR="009E0959" w:rsidRDefault="00382F64" w:rsidP="009E0959">
      <w:pPr>
        <w:pStyle w:val="ListParagraph"/>
        <w:numPr>
          <w:ilvl w:val="1"/>
          <w:numId w:val="8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Output impedance and offset voltage is </w:t>
      </w: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zero (</w:t>
      </w: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practically very low) </w:t>
      </w:r>
    </w:p>
    <w:p w14:paraId="77318A6E" w14:textId="53803B6F" w:rsidR="00382F64" w:rsidRPr="00F1256D" w:rsidRDefault="009E0959" w:rsidP="00F1256D">
      <w:pPr>
        <w:pStyle w:val="ListParagraph"/>
        <w:numPr>
          <w:ilvl w:val="1"/>
          <w:numId w:val="8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B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andwidth is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infinite (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practically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limited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to frequency where its gain become unity).</w:t>
      </w:r>
    </w:p>
    <w:p w14:paraId="74405FB2" w14:textId="64DD9507" w:rsidR="00382F64" w:rsidRPr="009E0959" w:rsidRDefault="00382F64" w:rsidP="009E0959">
      <w:pPr>
        <w:pStyle w:val="ListParagraph"/>
        <w:spacing w:after="0" w:line="360" w:lineRule="atLeast"/>
        <w:ind w:left="1440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 w:rsidRPr="009E0959">
        <w:rPr>
          <w:rFonts w:ascii="Lucida Sans Unicode" w:eastAsia="Times New Roman" w:hAnsi="Lucida Sans Unicode" w:cs="Lucida Sans Unicode"/>
          <w:b/>
          <w:bCs/>
          <w:sz w:val="24"/>
          <w:szCs w:val="24"/>
          <w:bdr w:val="none" w:sz="0" w:space="0" w:color="auto" w:frame="1"/>
          <w:lang w:eastAsia="en-IN"/>
        </w:rPr>
        <w:lastRenderedPageBreak/>
        <w:t>Inverting Op-Amp</w:t>
      </w:r>
    </w:p>
    <w:p w14:paraId="667BE181" w14:textId="1CD0EB73" w:rsidR="009E0959" w:rsidRDefault="009E0959" w:rsidP="009E0959">
      <w:pPr>
        <w:pStyle w:val="ListParagraph"/>
        <w:numPr>
          <w:ilvl w:val="0"/>
          <w:numId w:val="9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O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pen loop gain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of the Om-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Amp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is very high </w:t>
      </w: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sym w:font="Wingdings" w:char="F0E0"/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makes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it very unstable</w:t>
      </w:r>
    </w:p>
    <w:p w14:paraId="1508EE3B" w14:textId="01D1B83E" w:rsidR="009E0959" w:rsidRDefault="009E0959" w:rsidP="009E0959">
      <w:pPr>
        <w:pStyle w:val="ListParagraph"/>
        <w:numPr>
          <w:ilvl w:val="0"/>
          <w:numId w:val="9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 w:rsidRPr="009E0959">
        <w:rPr>
          <w:rFonts w:ascii="Lucida Sans Unicode" w:eastAsia="Times New Roman" w:hAnsi="Lucida Sans Unicode" w:cs="Lucida Sans Unicode"/>
          <w:noProof/>
          <w:sz w:val="24"/>
          <w:szCs w:val="24"/>
          <w:lang w:eastAsia="en-IN"/>
        </w:rPr>
        <w:drawing>
          <wp:anchor distT="0" distB="0" distL="114300" distR="114300" simplePos="0" relativeHeight="251657216" behindDoc="0" locked="0" layoutInCell="1" allowOverlap="1" wp14:anchorId="04150B39" wp14:editId="7340C938">
            <wp:simplePos x="0" y="0"/>
            <wp:positionH relativeFrom="column">
              <wp:posOffset>3448050</wp:posOffset>
            </wp:positionH>
            <wp:positionV relativeFrom="paragraph">
              <wp:posOffset>7620</wp:posOffset>
            </wp:positionV>
            <wp:extent cx="3085465" cy="190500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Thus,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feedback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is applied 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via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external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resistor (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Rf) from its output to inverting input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terminal 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(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negative feedback) </w:t>
      </w: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sym w:font="Wingdings" w:char="F0E0"/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reduced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gain (closed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loop gain, Av). </w:t>
      </w:r>
    </w:p>
    <w:p w14:paraId="0BA5EC6D" w14:textId="77777777" w:rsidR="00F1256D" w:rsidRDefault="009E0959" w:rsidP="009E0959">
      <w:pPr>
        <w:pStyle w:val="ListParagraph"/>
        <w:numPr>
          <w:ilvl w:val="0"/>
          <w:numId w:val="9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V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oltage at inverting terminal 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=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actual input 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+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feedback voltages</w:t>
      </w:r>
    </w:p>
    <w:p w14:paraId="6B15EB28" w14:textId="29CACC62" w:rsidR="009E0959" w:rsidRDefault="00F1256D" w:rsidP="009E0959">
      <w:pPr>
        <w:pStyle w:val="ListParagraph"/>
        <w:numPr>
          <w:ilvl w:val="0"/>
          <w:numId w:val="9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To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separate both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an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input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resistor (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Ri) is introduced in the circuit. </w:t>
      </w:r>
    </w:p>
    <w:p w14:paraId="40F056AD" w14:textId="164D3CCE" w:rsidR="009E0959" w:rsidRDefault="009E0959" w:rsidP="009E0959">
      <w:pPr>
        <w:pStyle w:val="ListParagraph"/>
        <w:numPr>
          <w:ilvl w:val="0"/>
          <w:numId w:val="9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N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on-inverting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terminal </w:t>
      </w:r>
      <w:r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sym w:font="Wingdings" w:char="F0E0"/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grounded, </w:t>
      </w:r>
    </w:p>
    <w:p w14:paraId="64A4151D" w14:textId="4550C87C" w:rsidR="00382F64" w:rsidRPr="009E0959" w:rsidRDefault="00F1256D" w:rsidP="009E0959">
      <w:pPr>
        <w:pStyle w:val="ListParagraph"/>
        <w:numPr>
          <w:ilvl w:val="0"/>
          <w:numId w:val="9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I</w:t>
      </w:r>
      <w:r w:rsidR="00382F64" w:rsidRPr="009E0959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nverting terminal behaves like a virtual ground as the junction of the input and feedback signal are at the same potential.</w:t>
      </w:r>
    </w:p>
    <w:p w14:paraId="7D1AFAD7" w14:textId="02E3E3D4" w:rsidR="00382F64" w:rsidRPr="009E0959" w:rsidRDefault="00382F64" w:rsidP="00382F64">
      <w:pPr>
        <w:spacing w:after="0" w:line="360" w:lineRule="atLeast"/>
        <w:jc w:val="center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</w:p>
    <w:p w14:paraId="1C2C1A31" w14:textId="14137368" w:rsidR="00382F64" w:rsidRPr="009E0959" w:rsidRDefault="00F1256D" w:rsidP="00F1256D">
      <w:pPr>
        <w:pStyle w:val="ListParagraph"/>
        <w:spacing w:after="0" w:line="360" w:lineRule="atLeast"/>
        <w:ind w:firstLine="720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 w:rsidRPr="00382F6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365C3FBB" wp14:editId="777C4A24">
            <wp:simplePos x="0" y="0"/>
            <wp:positionH relativeFrom="column">
              <wp:posOffset>3724910</wp:posOffset>
            </wp:positionH>
            <wp:positionV relativeFrom="paragraph">
              <wp:posOffset>4445</wp:posOffset>
            </wp:positionV>
            <wp:extent cx="2914650" cy="1797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2F64" w:rsidRPr="009E0959">
        <w:rPr>
          <w:rFonts w:ascii="Lucida Sans Unicode" w:eastAsia="Times New Roman" w:hAnsi="Lucida Sans Unicode" w:cs="Lucida Sans Unicode"/>
          <w:b/>
          <w:bCs/>
          <w:sz w:val="24"/>
          <w:szCs w:val="24"/>
          <w:bdr w:val="none" w:sz="0" w:space="0" w:color="auto" w:frame="1"/>
          <w:lang w:eastAsia="en-IN"/>
        </w:rPr>
        <w:t>Non-Inverting Op-Amp</w:t>
      </w:r>
    </w:p>
    <w:p w14:paraId="23B6FC44" w14:textId="2ECD466C" w:rsidR="00F1256D" w:rsidRDefault="00F1256D" w:rsidP="00F1256D">
      <w:pPr>
        <w:pStyle w:val="ListParagraph"/>
        <w:numPr>
          <w:ilvl w:val="0"/>
          <w:numId w:val="9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I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nput signal is fed to the 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non-inverting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terminal resulting in a positive gain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.</w:t>
      </w:r>
    </w:p>
    <w:p w14:paraId="61B29DD1" w14:textId="3BBE8D38" w:rsidR="00F1256D" w:rsidRDefault="00F1256D" w:rsidP="00F1256D">
      <w:pPr>
        <w:pStyle w:val="ListParagraph"/>
        <w:numPr>
          <w:ilvl w:val="0"/>
          <w:numId w:val="9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O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utput voltage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is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in phase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.</w:t>
      </w:r>
    </w:p>
    <w:p w14:paraId="174D3609" w14:textId="236F55D3" w:rsidR="00F1256D" w:rsidRDefault="00F1256D" w:rsidP="00F1256D">
      <w:pPr>
        <w:pStyle w:val="ListParagraph"/>
        <w:numPr>
          <w:ilvl w:val="0"/>
          <w:numId w:val="9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T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o 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stabilize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the circuit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, 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negative feedback is applied through a resistor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(Rf)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.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</w:t>
      </w:r>
    </w:p>
    <w:p w14:paraId="57DA1CAB" w14:textId="537F99D9" w:rsidR="00B82AB1" w:rsidRPr="00F1256D" w:rsidRDefault="00F1256D" w:rsidP="00F1256D">
      <w:pPr>
        <w:pStyle w:val="ListParagraph"/>
        <w:numPr>
          <w:ilvl w:val="0"/>
          <w:numId w:val="9"/>
        </w:numPr>
        <w:spacing w:after="0" w:line="360" w:lineRule="atLeast"/>
        <w:textAlignment w:val="baseline"/>
        <w:rPr>
          <w:rStyle w:val="normaltextrun"/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I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nverting terminal is grounded 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with </w:t>
      </w:r>
      <w:r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an</w:t>
      </w:r>
      <w:r w:rsidR="00382F64"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input resistor(R2).</w:t>
      </w:r>
    </w:p>
    <w:p w14:paraId="658A9E51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11E86D3C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1CB3482D" w14:textId="16A9F1AB" w:rsidR="00E50ACA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Circuit (hand drawn/image)</w:t>
      </w:r>
    </w:p>
    <w:p w14:paraId="1CFB3DB7" w14:textId="579718F4" w:rsidR="004874DA" w:rsidRDefault="00F1256D" w:rsidP="00F1256D">
      <w:pP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 w:rsidRPr="00F1256D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2C31CD5" wp14:editId="57BE59C4">
            <wp:extent cx="2121891" cy="20783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58" t="25994" r="43634" b="48395"/>
                    <a:stretch/>
                  </pic:blipFill>
                  <pic:spPr bwMode="auto">
                    <a:xfrm>
                      <a:off x="0" y="0"/>
                      <a:ext cx="2177893" cy="213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74DA" w:rsidRPr="004874DA"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ab/>
      </w:r>
      <w:r w:rsidR="004874DA"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ab/>
      </w:r>
      <w:r w:rsidR="004874DA"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ab/>
      </w:r>
      <w:r w:rsidR="004874DA" w:rsidRPr="004874DA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1F7AA8AE" wp14:editId="238A5CFF">
            <wp:extent cx="2159000" cy="2087429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22" t="25803" r="43469" b="49774"/>
                    <a:stretch/>
                  </pic:blipFill>
                  <pic:spPr bwMode="auto">
                    <a:xfrm>
                      <a:off x="0" y="0"/>
                      <a:ext cx="2219170" cy="214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E8D83" w14:textId="47C8556F" w:rsidR="00B82AB1" w:rsidRPr="00AE3748" w:rsidRDefault="004874DA" w:rsidP="00AE3748">
      <w:pPr>
        <w:ind w:firstLine="72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Inverting Op amp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ab/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ab/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ab/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ab/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ab/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Non-Inverting Op amp</w:t>
      </w:r>
    </w:p>
    <w:p w14:paraId="7047CE6D" w14:textId="228888F5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lastRenderedPageBreak/>
        <w:t>Measurement Data (Tabular form)</w:t>
      </w:r>
    </w:p>
    <w:p w14:paraId="0DC724E9" w14:textId="634D73AA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11304CF" w14:textId="77777777" w:rsidR="00234CF1" w:rsidRPr="004874DA" w:rsidRDefault="00234CF1" w:rsidP="00234CF1">
      <w:pPr>
        <w:pStyle w:val="ListParagraph"/>
        <w:numPr>
          <w:ilvl w:val="0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Inverting Op amp</w:t>
      </w:r>
    </w:p>
    <w:p w14:paraId="11AC543E" w14:textId="77777777" w:rsidR="00234CF1" w:rsidRPr="00234CF1" w:rsidRDefault="00234CF1" w:rsidP="00234CF1">
      <w:pPr>
        <w:pStyle w:val="ListParagraph"/>
        <w:numPr>
          <w:ilvl w:val="1"/>
          <w:numId w:val="10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Gain: -2</w:t>
      </w:r>
    </w:p>
    <w:p w14:paraId="1B28763D" w14:textId="77777777" w:rsidR="00234CF1" w:rsidRDefault="00234CF1" w:rsidP="00234CF1">
      <w:pPr>
        <w:pStyle w:val="ListParagraph"/>
        <w:numPr>
          <w:ilvl w:val="2"/>
          <w:numId w:val="10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R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f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2, R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1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1</w:t>
      </w:r>
    </w:p>
    <w:p w14:paraId="7A4CBFF9" w14:textId="5861269D" w:rsidR="00234CF1" w:rsidRDefault="00234CF1" w:rsidP="00234CF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F1256D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4597F95" wp14:editId="57EC2DFA">
            <wp:extent cx="1644650" cy="178170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1" t="27970" r="59893" b="51547"/>
                    <a:stretch/>
                  </pic:blipFill>
                  <pic:spPr bwMode="auto">
                    <a:xfrm>
                      <a:off x="0" y="0"/>
                      <a:ext cx="1651484" cy="178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1D0C6" w14:textId="77777777" w:rsidR="00234CF1" w:rsidRDefault="00234CF1" w:rsidP="00234CF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234CF1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15BC658F" wp14:editId="6C802BA1">
            <wp:extent cx="1656664" cy="10858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9" t="36197" r="59783" b="51152"/>
                    <a:stretch/>
                  </pic:blipFill>
                  <pic:spPr bwMode="auto">
                    <a:xfrm>
                      <a:off x="0" y="0"/>
                      <a:ext cx="1673717" cy="109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DAE0A" w14:textId="485AEF9E" w:rsidR="00234CF1" w:rsidRPr="00234CF1" w:rsidRDefault="00234CF1" w:rsidP="00234CF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234CF1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AEDE560" wp14:editId="2598F17A">
            <wp:extent cx="1656080" cy="470676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0" t="42939" r="60005" b="51743"/>
                    <a:stretch/>
                  </pic:blipFill>
                  <pic:spPr bwMode="auto">
                    <a:xfrm>
                      <a:off x="0" y="0"/>
                      <a:ext cx="1670774" cy="47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A95C5" w14:textId="77777777" w:rsidR="00234CF1" w:rsidRDefault="00234CF1" w:rsidP="00234CF1">
      <w:pPr>
        <w:pStyle w:val="ListParagraph"/>
        <w:numPr>
          <w:ilvl w:val="1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Gain: -1</w:t>
      </w:r>
    </w:p>
    <w:p w14:paraId="48105BD7" w14:textId="103DE192" w:rsidR="00234CF1" w:rsidRDefault="00234CF1" w:rsidP="00234CF1">
      <w:pPr>
        <w:pStyle w:val="ListParagraph"/>
        <w:numPr>
          <w:ilvl w:val="2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R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vertAlign w:val="subscript"/>
          <w:lang w:val="en-US"/>
        </w:rPr>
        <w:t>f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= 2, R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vertAlign w:val="subscript"/>
          <w:lang w:val="en-US"/>
        </w:rPr>
        <w:t>1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= 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2</w:t>
      </w:r>
    </w:p>
    <w:p w14:paraId="36A02691" w14:textId="11CAA9D1" w:rsidR="00234CF1" w:rsidRDefault="00234CF1" w:rsidP="00234CF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234CF1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65F696A9" wp14:editId="3538D27D">
            <wp:extent cx="1765300" cy="1930797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1" t="27969" r="59783" b="51349"/>
                    <a:stretch/>
                  </pic:blipFill>
                  <pic:spPr bwMode="auto">
                    <a:xfrm>
                      <a:off x="0" y="0"/>
                      <a:ext cx="1774292" cy="194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48950" w14:textId="77777777" w:rsidR="00562947" w:rsidRDefault="00562947" w:rsidP="00234CF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562947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76C851D" wp14:editId="7D95F01F">
            <wp:extent cx="1771650" cy="115699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9" t="34469" r="59894" b="52925"/>
                    <a:stretch/>
                  </pic:blipFill>
                  <pic:spPr bwMode="auto">
                    <a:xfrm>
                      <a:off x="0" y="0"/>
                      <a:ext cx="1785286" cy="116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164C9" w14:textId="672D445D" w:rsidR="00562947" w:rsidRPr="00234CF1" w:rsidRDefault="00562947" w:rsidP="00234CF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562947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6AB8D0B8" wp14:editId="0495235B">
            <wp:extent cx="1805371" cy="53975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0" t="42545" r="59783" b="51743"/>
                    <a:stretch/>
                  </pic:blipFill>
                  <pic:spPr bwMode="auto">
                    <a:xfrm>
                      <a:off x="0" y="0"/>
                      <a:ext cx="1819830" cy="54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44BE3" w14:textId="77777777" w:rsidR="00234CF1" w:rsidRPr="00AE3748" w:rsidRDefault="00234CF1" w:rsidP="00234CF1">
      <w:pPr>
        <w:pStyle w:val="ListParagraph"/>
        <w:numPr>
          <w:ilvl w:val="1"/>
          <w:numId w:val="10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lastRenderedPageBreak/>
        <w:t>Gain: -0.5</w:t>
      </w:r>
    </w:p>
    <w:p w14:paraId="2BDFB51E" w14:textId="1726F53D" w:rsidR="00B82AB1" w:rsidRPr="00AE3748" w:rsidRDefault="00234CF1" w:rsidP="00562947">
      <w:pPr>
        <w:pStyle w:val="ListParagraph"/>
        <w:numPr>
          <w:ilvl w:val="2"/>
          <w:numId w:val="10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R</w:t>
      </w: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f</w:t>
      </w: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2, R</w:t>
      </w: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1</w:t>
      </w: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</w:t>
      </w:r>
      <w:r w:rsidR="00562947"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4</w:t>
      </w:r>
    </w:p>
    <w:p w14:paraId="4C9AE7FF" w14:textId="207E8980" w:rsidR="00562947" w:rsidRDefault="00562947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562947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6C58C770" wp14:editId="247F9E6C">
            <wp:extent cx="1885950" cy="204311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0" t="27773" r="59894" b="51743"/>
                    <a:stretch/>
                  </pic:blipFill>
                  <pic:spPr bwMode="auto">
                    <a:xfrm>
                      <a:off x="0" y="0"/>
                      <a:ext cx="1893446" cy="205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8EE4F" w14:textId="77777777" w:rsidR="00562947" w:rsidRDefault="00562947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562947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1B22DC3B" wp14:editId="2C27A07F">
            <wp:extent cx="1898650" cy="13290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8" t="34863" r="59783" b="51349"/>
                    <a:stretch/>
                  </pic:blipFill>
                  <pic:spPr bwMode="auto">
                    <a:xfrm>
                      <a:off x="0" y="0"/>
                      <a:ext cx="1898747" cy="132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DB25E" w14:textId="377A510F" w:rsidR="00562947" w:rsidRDefault="00562947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562947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6C4B239" wp14:editId="1588ADA5">
            <wp:extent cx="1875848" cy="425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0" t="44120" r="59894" b="51547"/>
                    <a:stretch/>
                  </pic:blipFill>
                  <pic:spPr bwMode="auto">
                    <a:xfrm>
                      <a:off x="0" y="0"/>
                      <a:ext cx="1895728" cy="42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4762D" w14:textId="53111FB4" w:rsidR="00562947" w:rsidRPr="00AE3748" w:rsidRDefault="00562947" w:rsidP="00562947">
      <w:pPr>
        <w:pStyle w:val="ListParagraph"/>
        <w:numPr>
          <w:ilvl w:val="0"/>
          <w:numId w:val="10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Non-Inverting Op amp</w:t>
      </w:r>
    </w:p>
    <w:p w14:paraId="0F5FD91F" w14:textId="1845649B" w:rsidR="00562947" w:rsidRPr="00AE3748" w:rsidRDefault="00562947" w:rsidP="00562947">
      <w:pPr>
        <w:pStyle w:val="ListParagraph"/>
        <w:numPr>
          <w:ilvl w:val="1"/>
          <w:numId w:val="10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Gain: 2</w:t>
      </w:r>
    </w:p>
    <w:p w14:paraId="464BCF65" w14:textId="4C4A990A" w:rsidR="00562947" w:rsidRPr="00AE3748" w:rsidRDefault="00562947" w:rsidP="00562947">
      <w:pPr>
        <w:pStyle w:val="ListParagraph"/>
        <w:numPr>
          <w:ilvl w:val="2"/>
          <w:numId w:val="10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R</w:t>
      </w: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f</w:t>
      </w: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2</w:t>
      </w: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0</w:t>
      </w: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, R</w:t>
      </w: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1</w:t>
      </w: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1</w:t>
      </w:r>
      <w:r w:rsidRP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0</w:t>
      </w:r>
    </w:p>
    <w:p w14:paraId="61D6257C" w14:textId="77777777" w:rsidR="00562947" w:rsidRDefault="00562947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562947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666067F" wp14:editId="4A963990">
            <wp:extent cx="1790700" cy="1845518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28166" r="60336" b="51940"/>
                    <a:stretch/>
                  </pic:blipFill>
                  <pic:spPr bwMode="auto">
                    <a:xfrm>
                      <a:off x="0" y="0"/>
                      <a:ext cx="1798502" cy="185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F089D" w14:textId="6ECA4C18" w:rsidR="00562947" w:rsidRDefault="00562947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562947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726EDA30" wp14:editId="6E4EB912">
            <wp:extent cx="1822450" cy="1146078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7" t="35256" r="60336" b="52729"/>
                    <a:stretch/>
                  </pic:blipFill>
                  <pic:spPr bwMode="auto">
                    <a:xfrm>
                      <a:off x="0" y="0"/>
                      <a:ext cx="1838513" cy="115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E4A91" w14:textId="3764BF63" w:rsidR="00562947" w:rsidRDefault="00562947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562947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6354254" wp14:editId="4BD4A003">
            <wp:extent cx="1845441" cy="5461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5" t="42545" r="60337" b="51743"/>
                    <a:stretch/>
                  </pic:blipFill>
                  <pic:spPr bwMode="auto">
                    <a:xfrm>
                      <a:off x="0" y="0"/>
                      <a:ext cx="1857786" cy="54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32AAA" w14:textId="752BF7E0" w:rsidR="00562947" w:rsidRDefault="00562947" w:rsidP="00562947">
      <w:pPr>
        <w:pStyle w:val="ListParagraph"/>
        <w:numPr>
          <w:ilvl w:val="1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lastRenderedPageBreak/>
        <w:t xml:space="preserve">Gain: 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1</w:t>
      </w:r>
    </w:p>
    <w:p w14:paraId="4F989D2A" w14:textId="2F941AD5" w:rsidR="00562947" w:rsidRDefault="00562947" w:rsidP="00562947">
      <w:pPr>
        <w:pStyle w:val="ListParagraph"/>
        <w:numPr>
          <w:ilvl w:val="2"/>
          <w:numId w:val="10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R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f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2</w:t>
      </w: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0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, R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1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</w:t>
      </w: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20</w:t>
      </w:r>
    </w:p>
    <w:p w14:paraId="016F5124" w14:textId="77777777" w:rsidR="00AE3748" w:rsidRDefault="00AE3748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AE3748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2B67C25" wp14:editId="7E1AED6C">
            <wp:extent cx="1962150" cy="210522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8" t="27772" r="60226" b="51940"/>
                    <a:stretch/>
                  </pic:blipFill>
                  <pic:spPr bwMode="auto">
                    <a:xfrm>
                      <a:off x="0" y="0"/>
                      <a:ext cx="1977648" cy="212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D7A03" w14:textId="440EA8D2" w:rsidR="00AE3748" w:rsidRDefault="00AE3748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AE3748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B9A3A0B" wp14:editId="19E26AED">
            <wp:extent cx="1936750" cy="1250818"/>
            <wp:effectExtent l="0" t="0" r="635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7" t="35454" r="60447" b="52334"/>
                    <a:stretch/>
                  </pic:blipFill>
                  <pic:spPr bwMode="auto">
                    <a:xfrm>
                      <a:off x="0" y="0"/>
                      <a:ext cx="1945500" cy="125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15895" w14:textId="5D071715" w:rsidR="00562947" w:rsidRDefault="00AE3748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AE3748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506A97D" wp14:editId="332F0D4B">
            <wp:extent cx="1936044" cy="5334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42939" r="60336" b="51743"/>
                    <a:stretch/>
                  </pic:blipFill>
                  <pic:spPr bwMode="auto">
                    <a:xfrm>
                      <a:off x="0" y="0"/>
                      <a:ext cx="1951381" cy="53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23332" w14:textId="4F58051E" w:rsidR="00562947" w:rsidRDefault="00562947" w:rsidP="00562947">
      <w:pPr>
        <w:pStyle w:val="ListParagraph"/>
        <w:numPr>
          <w:ilvl w:val="1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Gain: 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0.5</w:t>
      </w:r>
    </w:p>
    <w:p w14:paraId="16889AFD" w14:textId="77777777" w:rsidR="00AE3748" w:rsidRDefault="00562947" w:rsidP="00AE3748">
      <w:pPr>
        <w:pStyle w:val="ListParagraph"/>
        <w:numPr>
          <w:ilvl w:val="2"/>
          <w:numId w:val="10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R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f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2</w:t>
      </w: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0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, R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1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</w:t>
      </w: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40</w:t>
      </w:r>
    </w:p>
    <w:p w14:paraId="731E1F59" w14:textId="77777777" w:rsidR="00AE3748" w:rsidRDefault="00AE3748" w:rsidP="00AE3748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AE3748">
        <w:rPr>
          <w:noProof/>
          <w:bdr w:val="none" w:sz="0" w:space="0" w:color="auto" w:frame="1"/>
          <w:lang w:val="en-US"/>
        </w:rPr>
        <w:drawing>
          <wp:inline distT="0" distB="0" distL="0" distR="0" wp14:anchorId="4219A772" wp14:editId="4CDF7769">
            <wp:extent cx="1930147" cy="1949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5" t="27969" r="60226" b="52137"/>
                    <a:stretch/>
                  </pic:blipFill>
                  <pic:spPr bwMode="auto">
                    <a:xfrm>
                      <a:off x="0" y="0"/>
                      <a:ext cx="1944919" cy="196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A7B52" w14:textId="77777777" w:rsidR="00AE3748" w:rsidRDefault="00AE3748" w:rsidP="00AE3748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AE3748">
        <w:rPr>
          <w:noProof/>
          <w:bdr w:val="none" w:sz="0" w:space="0" w:color="auto" w:frame="1"/>
          <w:lang w:val="en-US"/>
        </w:rPr>
        <w:drawing>
          <wp:inline distT="0" distB="0" distL="0" distR="0" wp14:anchorId="57AB6C98" wp14:editId="599F9BF0">
            <wp:extent cx="1929765" cy="12463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35454" r="60558" b="52334"/>
                    <a:stretch/>
                  </pic:blipFill>
                  <pic:spPr bwMode="auto">
                    <a:xfrm>
                      <a:off x="0" y="0"/>
                      <a:ext cx="1953233" cy="126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D7651" w14:textId="61EB0AD6" w:rsidR="00B82AB1" w:rsidRPr="00AE3748" w:rsidRDefault="00AE3748" w:rsidP="00AE3748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AE3748">
        <w:rPr>
          <w:noProof/>
          <w:bdr w:val="none" w:sz="0" w:space="0" w:color="auto" w:frame="1"/>
          <w:lang w:val="en-US"/>
        </w:rPr>
        <w:drawing>
          <wp:inline distT="0" distB="0" distL="0" distR="0" wp14:anchorId="381AE70E" wp14:editId="734E644E">
            <wp:extent cx="1986842" cy="55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7" t="42742" r="60447" b="51940"/>
                    <a:stretch/>
                  </pic:blipFill>
                  <pic:spPr bwMode="auto">
                    <a:xfrm>
                      <a:off x="0" y="0"/>
                      <a:ext cx="2013404" cy="56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0D9C4" w14:textId="047DCD9B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lastRenderedPageBreak/>
        <w:t>Graph (Image)/Screenshots</w:t>
      </w:r>
    </w:p>
    <w:p w14:paraId="69456C2D" w14:textId="77777777" w:rsidR="00AE3748" w:rsidRDefault="00AE3748" w:rsidP="00AE3748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3A44EB03" w14:textId="613B9E02" w:rsidR="004874DA" w:rsidRPr="00AE3748" w:rsidRDefault="004874DA" w:rsidP="004874DA">
      <w:pPr>
        <w:pStyle w:val="ListParagraph"/>
        <w:numPr>
          <w:ilvl w:val="0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AE3748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Inverting Op amp</w:t>
      </w:r>
    </w:p>
    <w:p w14:paraId="66998D3C" w14:textId="3E544F22" w:rsidR="004874DA" w:rsidRPr="00AE3748" w:rsidRDefault="004874DA" w:rsidP="004874DA">
      <w:pPr>
        <w:pStyle w:val="ListParagraph"/>
        <w:numPr>
          <w:ilvl w:val="1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AE3748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Gain: -2</w:t>
      </w:r>
    </w:p>
    <w:p w14:paraId="03078BC4" w14:textId="77777777" w:rsidR="00234CF1" w:rsidRPr="00AE3748" w:rsidRDefault="004874DA" w:rsidP="00234CF1">
      <w:pPr>
        <w:pStyle w:val="ListParagraph"/>
        <w:numPr>
          <w:ilvl w:val="2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AE3748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R</w:t>
      </w:r>
      <w:r w:rsidRPr="00AE3748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vertAlign w:val="subscript"/>
          <w:lang w:val="en-US"/>
        </w:rPr>
        <w:t>f</w:t>
      </w:r>
      <w:r w:rsidRPr="00AE3748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= 2, R</w:t>
      </w:r>
      <w:r w:rsidRPr="00AE3748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vertAlign w:val="subscript"/>
          <w:lang w:val="en-US"/>
        </w:rPr>
        <w:t>1</w:t>
      </w:r>
      <w:r w:rsidRPr="00AE3748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= 1</w:t>
      </w:r>
    </w:p>
    <w:p w14:paraId="024F13F7" w14:textId="2753F562" w:rsidR="00B82AB1" w:rsidRDefault="00234CF1" w:rsidP="00AE3748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F1256D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61EC7B7" wp14:editId="7523C219">
            <wp:extent cx="4260850" cy="1485441"/>
            <wp:effectExtent l="0" t="0" r="635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0" t="58446" r="29203" b="15700"/>
                    <a:stretch/>
                  </pic:blipFill>
                  <pic:spPr bwMode="auto">
                    <a:xfrm>
                      <a:off x="0" y="0"/>
                      <a:ext cx="4327388" cy="150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96DD1" w14:textId="77777777" w:rsidR="00AE3748" w:rsidRPr="00AE3748" w:rsidRDefault="00AE3748" w:rsidP="00AE3748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</w:p>
    <w:p w14:paraId="1A4EEB6E" w14:textId="34382243" w:rsidR="00234CF1" w:rsidRDefault="00234CF1" w:rsidP="00234CF1">
      <w:pPr>
        <w:pStyle w:val="ListParagraph"/>
        <w:numPr>
          <w:ilvl w:val="1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Gain: -1</w:t>
      </w:r>
    </w:p>
    <w:p w14:paraId="68872EE4" w14:textId="57A62DFA" w:rsidR="00234CF1" w:rsidRDefault="00234CF1" w:rsidP="00234CF1">
      <w:pPr>
        <w:pStyle w:val="ListParagraph"/>
        <w:numPr>
          <w:ilvl w:val="2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R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vertAlign w:val="subscript"/>
          <w:lang w:val="en-US"/>
        </w:rPr>
        <w:t>f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= 2, R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vertAlign w:val="subscript"/>
          <w:lang w:val="en-US"/>
        </w:rPr>
        <w:t>1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= </w:t>
      </w: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2</w:t>
      </w:r>
    </w:p>
    <w:p w14:paraId="07BAEF61" w14:textId="2DF6D420" w:rsidR="00234CF1" w:rsidRDefault="00234CF1" w:rsidP="00234CF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234CF1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A63CE86" wp14:editId="7C190CF4">
            <wp:extent cx="4273550" cy="15262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9" t="58499" r="29092" b="14910"/>
                    <a:stretch/>
                  </pic:blipFill>
                  <pic:spPr bwMode="auto">
                    <a:xfrm>
                      <a:off x="0" y="0"/>
                      <a:ext cx="4288430" cy="153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4AA5C" w14:textId="77777777" w:rsidR="00AE3748" w:rsidRPr="00234CF1" w:rsidRDefault="00AE3748" w:rsidP="00234CF1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</w:p>
    <w:p w14:paraId="65A08863" w14:textId="15B31A2F" w:rsidR="00234CF1" w:rsidRDefault="00234CF1" w:rsidP="00234CF1">
      <w:pPr>
        <w:pStyle w:val="ListParagraph"/>
        <w:numPr>
          <w:ilvl w:val="1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Gain: -0.5</w:t>
      </w:r>
    </w:p>
    <w:p w14:paraId="404EF0D6" w14:textId="07D152B3" w:rsidR="00B82AB1" w:rsidRDefault="00234CF1" w:rsidP="00562947">
      <w:pPr>
        <w:pStyle w:val="ListParagraph"/>
        <w:numPr>
          <w:ilvl w:val="2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R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vertAlign w:val="subscript"/>
          <w:lang w:val="en-US"/>
        </w:rPr>
        <w:t>f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= 2, R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vertAlign w:val="subscript"/>
          <w:lang w:val="en-US"/>
        </w:rPr>
        <w:t>1</w:t>
      </w:r>
      <w:r w:rsidRPr="004874DA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 xml:space="preserve"> = </w:t>
      </w:r>
      <w:r w:rsidR="00562947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4</w:t>
      </w:r>
    </w:p>
    <w:p w14:paraId="045E40C6" w14:textId="2E0E64D5" w:rsidR="00562947" w:rsidRDefault="00562947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562947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4CD2220" wp14:editId="7B6BDAC2">
            <wp:extent cx="4305300" cy="1522885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8" t="58498" r="29205" b="15306"/>
                    <a:stretch/>
                  </pic:blipFill>
                  <pic:spPr bwMode="auto">
                    <a:xfrm>
                      <a:off x="0" y="0"/>
                      <a:ext cx="4342293" cy="153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F17B7" w14:textId="0C788A5B" w:rsidR="00AE3748" w:rsidRDefault="00AE3748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</w:p>
    <w:p w14:paraId="07606D26" w14:textId="1948051A" w:rsidR="00AE3748" w:rsidRDefault="00AE3748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</w:p>
    <w:p w14:paraId="7AF8760E" w14:textId="28D5FF75" w:rsidR="00AE3748" w:rsidRDefault="00AE3748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</w:p>
    <w:p w14:paraId="34B5F576" w14:textId="43966E0F" w:rsidR="00AE3748" w:rsidRDefault="00AE3748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</w:p>
    <w:p w14:paraId="7D090625" w14:textId="77777777" w:rsidR="00AE3748" w:rsidRDefault="00AE3748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</w:p>
    <w:p w14:paraId="09DE9028" w14:textId="77777777" w:rsidR="00562947" w:rsidRDefault="00562947" w:rsidP="00562947">
      <w:pPr>
        <w:pStyle w:val="ListParagraph"/>
        <w:numPr>
          <w:ilvl w:val="0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lastRenderedPageBreak/>
        <w:t>Non-Inverting Op amp</w:t>
      </w:r>
    </w:p>
    <w:p w14:paraId="3A4CF306" w14:textId="77777777" w:rsidR="00562947" w:rsidRDefault="00562947" w:rsidP="00562947">
      <w:pPr>
        <w:pStyle w:val="ListParagraph"/>
        <w:numPr>
          <w:ilvl w:val="1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Gain: 2</w:t>
      </w:r>
    </w:p>
    <w:p w14:paraId="231AEADB" w14:textId="6214F502" w:rsidR="00562947" w:rsidRPr="00562947" w:rsidRDefault="00562947" w:rsidP="00562947">
      <w:pPr>
        <w:pStyle w:val="ListParagraph"/>
        <w:numPr>
          <w:ilvl w:val="2"/>
          <w:numId w:val="10"/>
        </w:numPr>
        <w:rPr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R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f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2</w:t>
      </w:r>
      <w:r w:rsid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0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, R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1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1</w:t>
      </w:r>
      <w:r w:rsid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0</w:t>
      </w:r>
    </w:p>
    <w:p w14:paraId="5941E04F" w14:textId="24E2927F" w:rsidR="00562947" w:rsidRDefault="00562947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562947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1DF3A0DE" wp14:editId="516A23B1">
            <wp:extent cx="4375150" cy="1516256"/>
            <wp:effectExtent l="0" t="0" r="635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6" t="58695" r="29423" b="15501"/>
                    <a:stretch/>
                  </pic:blipFill>
                  <pic:spPr bwMode="auto">
                    <a:xfrm>
                      <a:off x="0" y="0"/>
                      <a:ext cx="4414293" cy="152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72D16" w14:textId="77777777" w:rsidR="00562947" w:rsidRDefault="00562947" w:rsidP="00562947">
      <w:pPr>
        <w:pStyle w:val="ListParagraph"/>
        <w:numPr>
          <w:ilvl w:val="1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Gain: 1</w:t>
      </w:r>
    </w:p>
    <w:p w14:paraId="78997E87" w14:textId="2C18D25D" w:rsidR="00562947" w:rsidRDefault="00562947" w:rsidP="00562947">
      <w:pPr>
        <w:pStyle w:val="ListParagraph"/>
        <w:numPr>
          <w:ilvl w:val="2"/>
          <w:numId w:val="10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R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f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2</w:t>
      </w:r>
      <w:r w:rsid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0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, R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1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</w:t>
      </w: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2</w:t>
      </w:r>
      <w:r w:rsid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0</w:t>
      </w:r>
    </w:p>
    <w:p w14:paraId="33980392" w14:textId="65C6667E" w:rsidR="00562947" w:rsidRDefault="00AE3748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AE3748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756E377" wp14:editId="65ADF118">
            <wp:extent cx="4301325" cy="1498600"/>
            <wp:effectExtent l="0" t="0" r="444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7" t="58695" r="29535" b="15502"/>
                    <a:stretch/>
                  </pic:blipFill>
                  <pic:spPr bwMode="auto">
                    <a:xfrm>
                      <a:off x="0" y="0"/>
                      <a:ext cx="4317147" cy="150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DBBB2" w14:textId="77777777" w:rsidR="00562947" w:rsidRDefault="00562947" w:rsidP="00562947">
      <w:pPr>
        <w:pStyle w:val="ListParagraph"/>
        <w:numPr>
          <w:ilvl w:val="1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Gain: 0.5</w:t>
      </w:r>
    </w:p>
    <w:p w14:paraId="14A69CB2" w14:textId="0A03E36D" w:rsidR="00562947" w:rsidRDefault="00562947" w:rsidP="00562947">
      <w:pPr>
        <w:pStyle w:val="ListParagraph"/>
        <w:numPr>
          <w:ilvl w:val="2"/>
          <w:numId w:val="10"/>
        </w:numP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</w:pP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R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f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2</w:t>
      </w:r>
      <w:r w:rsid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0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, R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vertAlign w:val="subscript"/>
          <w:lang w:val="en-US"/>
        </w:rPr>
        <w:t>1</w:t>
      </w:r>
      <w:r w:rsidRPr="00234CF1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 xml:space="preserve"> = </w:t>
      </w:r>
      <w:r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4</w:t>
      </w:r>
      <w:r w:rsidR="00AE3748">
        <w:rPr>
          <w:rStyle w:val="normaltextrun"/>
          <w:rFonts w:ascii="Lucida Sans Unicode" w:hAnsi="Lucida Sans Unicode" w:cs="Lucida Sans Unicode"/>
          <w:color w:val="000000"/>
          <w:bdr w:val="none" w:sz="0" w:space="0" w:color="auto" w:frame="1"/>
          <w:lang w:val="en-US"/>
        </w:rPr>
        <w:t>0</w:t>
      </w:r>
    </w:p>
    <w:p w14:paraId="4F00A253" w14:textId="27F9B662" w:rsidR="00562947" w:rsidRPr="00562947" w:rsidRDefault="00AE3748" w:rsidP="00562947">
      <w:pPr>
        <w:pStyle w:val="ListParagraph"/>
        <w:ind w:left="2880"/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AE3748">
        <w:rPr>
          <w:noProof/>
          <w:bdr w:val="none" w:sz="0" w:space="0" w:color="auto" w:frame="1"/>
          <w:lang w:val="en-US"/>
        </w:rPr>
        <w:drawing>
          <wp:inline distT="0" distB="0" distL="0" distR="0" wp14:anchorId="31D68CEB" wp14:editId="2659F2E5">
            <wp:extent cx="4375150" cy="1559229"/>
            <wp:effectExtent l="0" t="0" r="635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06" t="58302" r="29537" b="15304"/>
                    <a:stretch/>
                  </pic:blipFill>
                  <pic:spPr bwMode="auto">
                    <a:xfrm>
                      <a:off x="0" y="0"/>
                      <a:ext cx="4412089" cy="157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A2121" w14:textId="4EBCFDD3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43625AE6" w14:textId="77777777" w:rsidR="0055030B" w:rsidRDefault="0055030B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7B55AB3A" w14:textId="2F45FBD4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Conclusion</w:t>
      </w:r>
    </w:p>
    <w:p w14:paraId="2ADAB86D" w14:textId="77777777" w:rsidR="0055030B" w:rsidRDefault="0055030B" w:rsidP="0055030B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62D5AF5D" w14:textId="77777777" w:rsidR="00CC0D50" w:rsidRDefault="00CC0D50" w:rsidP="0055030B">
      <w:pPr>
        <w:pStyle w:val="ListParagraph"/>
        <w:numPr>
          <w:ilvl w:val="0"/>
          <w:numId w:val="10"/>
        </w:numP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</w:pPr>
      <w:r w:rsidRPr="00AE3748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Inverting Op amp</w:t>
      </w:r>
      <w:r w:rsidRPr="00CC0D50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t xml:space="preserve"> </w:t>
      </w:r>
    </w:p>
    <w:p w14:paraId="4274CD07" w14:textId="77777777" w:rsidR="00CC0D50" w:rsidRDefault="00CC0D50" w:rsidP="00CC0D50">
      <w:pPr>
        <w:pStyle w:val="ListParagraph"/>
        <w:ind w:left="0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CC0D50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BD64B73" wp14:editId="2690F79A">
            <wp:extent cx="1333500" cy="5769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37" t="20599" r="48145" b="73695"/>
                    <a:stretch/>
                  </pic:blipFill>
                  <pic:spPr bwMode="auto">
                    <a:xfrm>
                      <a:off x="0" y="0"/>
                      <a:ext cx="1343769" cy="58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0D50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DC37BFC" wp14:editId="5FC5B6E5">
            <wp:extent cx="846455" cy="5461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75" t="29776" r="48535" b="65074"/>
                    <a:stretch/>
                  </pic:blipFill>
                  <pic:spPr bwMode="auto">
                    <a:xfrm>
                      <a:off x="0" y="0"/>
                      <a:ext cx="851330" cy="54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0D50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63D96693" wp14:editId="51F39444">
            <wp:extent cx="1066800" cy="584130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75" t="38788" r="48264" b="56577"/>
                    <a:stretch/>
                  </pic:blipFill>
                  <pic:spPr bwMode="auto">
                    <a:xfrm>
                      <a:off x="0" y="0"/>
                      <a:ext cx="1072511" cy="58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0D50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B7DFCDD" wp14:editId="7E10FBAE">
            <wp:extent cx="2011407" cy="533329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5" t="45999" r="45856" b="49495"/>
                    <a:stretch/>
                  </pic:blipFill>
                  <pic:spPr bwMode="auto">
                    <a:xfrm>
                      <a:off x="0" y="0"/>
                      <a:ext cx="2078179" cy="551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CE12D" w14:textId="29D3EE97" w:rsidR="00CC0D50" w:rsidRDefault="00CC0D50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CC0D50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40D5EA96" wp14:editId="054A98C2">
            <wp:extent cx="4184650" cy="1314084"/>
            <wp:effectExtent l="0" t="0" r="635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3" t="54495" r="45494" b="32244"/>
                    <a:stretch/>
                  </pic:blipFill>
                  <pic:spPr bwMode="auto">
                    <a:xfrm>
                      <a:off x="0" y="0"/>
                      <a:ext cx="4200486" cy="131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DCE79" w14:textId="3D26FAB6" w:rsidR="00CC0D50" w:rsidRDefault="00CC0D50" w:rsidP="00CC0D50">
      <w:pPr>
        <w:pStyle w:val="ListParagraph"/>
        <w:ind w:left="4320" w:firstLine="720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CC0D50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E8C4F76" wp14:editId="294F8D41">
            <wp:extent cx="914400" cy="4286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12" t="72391" r="48749" b="23742"/>
                    <a:stretch/>
                  </pic:blipFill>
                  <pic:spPr bwMode="auto">
                    <a:xfrm>
                      <a:off x="0" y="0"/>
                      <a:ext cx="922479" cy="43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65A2D" w14:textId="6BD8AAE9" w:rsidR="00CC0D50" w:rsidRDefault="00CC0D50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CC0D50"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ACD41AD" wp14:editId="187C57CE">
            <wp:extent cx="3995359" cy="64770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8" t="78957" r="47087" b="14615"/>
                    <a:stretch/>
                  </pic:blipFill>
                  <pic:spPr bwMode="auto">
                    <a:xfrm>
                      <a:off x="0" y="0"/>
                      <a:ext cx="4015663" cy="65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1A1FB" w14:textId="674B8071" w:rsidR="0055030B" w:rsidRPr="0055030B" w:rsidRDefault="0055030B" w:rsidP="00B82AB1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ab/>
      </w: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ab/>
      </w: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ab/>
      </w: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ab/>
      </w: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ab/>
      </w: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ab/>
      </w: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Thus, the gain is negative.</w:t>
      </w:r>
    </w:p>
    <w:p w14:paraId="6FD56787" w14:textId="0C8EA7F4" w:rsidR="00CC0D50" w:rsidRDefault="00CC0D50" w:rsidP="0055030B">
      <w:pPr>
        <w:pStyle w:val="ListParagraph"/>
        <w:numPr>
          <w:ilvl w:val="0"/>
          <w:numId w:val="10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Non-</w:t>
      </w:r>
      <w:r w:rsidRPr="00AE3748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Inverting Op amp</w:t>
      </w:r>
    </w:p>
    <w:p w14:paraId="2096D1C6" w14:textId="4BAE112A" w:rsidR="00B82AB1" w:rsidRPr="0055030B" w:rsidRDefault="00CC0D50" w:rsidP="0055030B">
      <w:p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 w:rsidRPr="00CC0D50">
        <w:rPr>
          <w:noProof/>
          <w:bdr w:val="none" w:sz="0" w:space="0" w:color="auto" w:frame="1"/>
          <w:lang w:val="en-US"/>
        </w:rPr>
        <w:drawing>
          <wp:inline distT="0" distB="0" distL="0" distR="0" wp14:anchorId="736A46B7" wp14:editId="7504B116">
            <wp:extent cx="5471688" cy="33845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3" t="16380" r="38919" b="29418"/>
                    <a:stretch/>
                  </pic:blipFill>
                  <pic:spPr bwMode="auto">
                    <a:xfrm>
                      <a:off x="0" y="0"/>
                      <a:ext cx="5500000" cy="340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20138" w14:textId="7E519070" w:rsidR="0055030B" w:rsidRPr="0055030B" w:rsidRDefault="0055030B" w:rsidP="0055030B">
      <w:pPr>
        <w:pStyle w:val="ListParagraph"/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ab/>
      </w: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ab/>
      </w: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ab/>
      </w: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ab/>
      </w: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ab/>
      </w: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ab/>
      </w: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 xml:space="preserve">Thus, the gain is </w:t>
      </w: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positive</w:t>
      </w:r>
      <w:r>
        <w:rPr>
          <w:rStyle w:val="normaltextrun"/>
          <w:rFonts w:ascii="Arial" w:hAnsi="Arial" w:cs="Arial"/>
          <w:color w:val="000000"/>
          <w:bdr w:val="none" w:sz="0" w:space="0" w:color="auto" w:frame="1"/>
          <w:lang w:val="en-US"/>
        </w:rPr>
        <w:t>.</w:t>
      </w:r>
    </w:p>
    <w:p w14:paraId="23BEE785" w14:textId="77777777" w:rsidR="00B82AB1" w:rsidRDefault="00B82AB1" w:rsidP="00B82AB1">
      <w:pPr>
        <w:pStyle w:val="ListParagraph"/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</w:p>
    <w:p w14:paraId="6DC4AAE9" w14:textId="5DB6497C" w:rsidR="00B82AB1" w:rsidRDefault="00B82AB1" w:rsidP="00E50ACA">
      <w:pPr>
        <w:pStyle w:val="ListParagraph"/>
        <w:numPr>
          <w:ilvl w:val="0"/>
          <w:numId w:val="1"/>
        </w:numP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</w:pPr>
      <w:r>
        <w:rPr>
          <w:rStyle w:val="normaltextrun"/>
          <w:rFonts w:ascii="Arial" w:hAnsi="Arial" w:cs="Arial"/>
          <w:b/>
          <w:bCs/>
          <w:color w:val="000000"/>
          <w:u w:val="single"/>
          <w:bdr w:val="none" w:sz="0" w:space="0" w:color="auto" w:frame="1"/>
          <w:lang w:val="en-US"/>
        </w:rPr>
        <w:t>Discussions</w:t>
      </w:r>
    </w:p>
    <w:p w14:paraId="35ACD37E" w14:textId="262098D0" w:rsidR="00CC0D50" w:rsidRDefault="00CC0D50" w:rsidP="00CC0D50">
      <w:pPr>
        <w:pStyle w:val="ListParagraph"/>
        <w:numPr>
          <w:ilvl w:val="0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AE3748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Gain of Inverting Op amp is negative</w:t>
      </w:r>
    </w:p>
    <w:p w14:paraId="4B9334C9" w14:textId="657CFBAF" w:rsidR="00CC0D50" w:rsidRDefault="00CC0D50" w:rsidP="00CC0D50">
      <w:pPr>
        <w:pStyle w:val="ListParagraph"/>
        <w:numPr>
          <w:ilvl w:val="0"/>
          <w:numId w:val="10"/>
        </w:numPr>
        <w:spacing w:after="0" w:line="360" w:lineRule="atLeast"/>
        <w:textAlignment w:val="baseline"/>
        <w:rPr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O</w:t>
      </w:r>
      <w:r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utput voltage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is</w:t>
      </w:r>
      <w:r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out of</w:t>
      </w:r>
      <w:r w:rsidRPr="00F1256D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phase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 for </w:t>
      </w:r>
      <w:r w:rsidRPr="00AE3748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Inverting Op amp</w:t>
      </w:r>
      <w:r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.</w:t>
      </w:r>
    </w:p>
    <w:p w14:paraId="06D044BD" w14:textId="77777777" w:rsidR="00CC0D50" w:rsidRPr="00CC0D50" w:rsidRDefault="00CC0D50" w:rsidP="00CC0D50">
      <w:pPr>
        <w:pStyle w:val="ListParagraph"/>
        <w:spacing w:after="0" w:line="360" w:lineRule="atLeast"/>
        <w:ind w:left="1440"/>
        <w:textAlignment w:val="baseline"/>
        <w:rPr>
          <w:rStyle w:val="normaltextrun"/>
          <w:rFonts w:ascii="Lucida Sans Unicode" w:eastAsia="Times New Roman" w:hAnsi="Lucida Sans Unicode" w:cs="Lucida Sans Unicode"/>
          <w:sz w:val="24"/>
          <w:szCs w:val="24"/>
          <w:lang w:eastAsia="en-IN"/>
        </w:rPr>
      </w:pPr>
    </w:p>
    <w:p w14:paraId="4AD83743" w14:textId="0C4F9E6A" w:rsidR="00CC0D50" w:rsidRPr="00CC0D50" w:rsidRDefault="00CC0D50" w:rsidP="00CC0D50">
      <w:pPr>
        <w:pStyle w:val="ListParagraph"/>
        <w:numPr>
          <w:ilvl w:val="0"/>
          <w:numId w:val="10"/>
        </w:numPr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</w:pPr>
      <w:r w:rsidRPr="00AE3748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Gain of Non-Inverting Op amp is positive</w:t>
      </w:r>
    </w:p>
    <w:p w14:paraId="35924E6A" w14:textId="035E9A26" w:rsidR="00C54623" w:rsidRPr="0055030B" w:rsidRDefault="00CC0D50" w:rsidP="00E26B5F">
      <w:pPr>
        <w:pStyle w:val="ListParagraph"/>
        <w:numPr>
          <w:ilvl w:val="0"/>
          <w:numId w:val="10"/>
        </w:numPr>
        <w:spacing w:after="0" w:line="360" w:lineRule="atLeast"/>
        <w:textAlignment w:val="baseline"/>
        <w:rPr>
          <w:rStyle w:val="normaltextrun"/>
          <w:rFonts w:ascii="Lucida Sans Unicode" w:eastAsia="Times New Roman" w:hAnsi="Lucida Sans Unicode" w:cs="Lucida Sans Unicode"/>
          <w:sz w:val="24"/>
          <w:szCs w:val="24"/>
          <w:lang w:eastAsia="en-IN"/>
        </w:rPr>
      </w:pPr>
      <w:r w:rsidRPr="0055030B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 xml:space="preserve">Output voltage is in phase for </w:t>
      </w:r>
      <w:r w:rsidRPr="0055030B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Non-</w:t>
      </w:r>
      <w:r w:rsidRPr="0055030B">
        <w:rPr>
          <w:rStyle w:val="normaltextrun"/>
          <w:rFonts w:ascii="Lucida Sans Unicode" w:hAnsi="Lucida Sans Unicode" w:cs="Lucida Sans Unicode"/>
          <w:color w:val="000000"/>
          <w:sz w:val="24"/>
          <w:szCs w:val="24"/>
          <w:bdr w:val="none" w:sz="0" w:space="0" w:color="auto" w:frame="1"/>
          <w:lang w:val="en-US"/>
        </w:rPr>
        <w:t>Inverting Op amp</w:t>
      </w:r>
      <w:r w:rsidRPr="0055030B">
        <w:rPr>
          <w:rFonts w:ascii="Lucida Sans Unicode" w:eastAsia="Times New Roman" w:hAnsi="Lucida Sans Unicode" w:cs="Lucida Sans Unicode"/>
          <w:sz w:val="24"/>
          <w:szCs w:val="24"/>
          <w:lang w:eastAsia="en-IN"/>
        </w:rPr>
        <w:t>.</w:t>
      </w:r>
    </w:p>
    <w:sectPr w:rsidR="00C54623" w:rsidRPr="005503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853B8D"/>
    <w:multiLevelType w:val="multilevel"/>
    <w:tmpl w:val="841E1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B3FD5"/>
    <w:multiLevelType w:val="hybridMultilevel"/>
    <w:tmpl w:val="0B004E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A73AD"/>
    <w:multiLevelType w:val="hybridMultilevel"/>
    <w:tmpl w:val="132A95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F8042F"/>
    <w:multiLevelType w:val="hybridMultilevel"/>
    <w:tmpl w:val="BD38B3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DB33B7A"/>
    <w:multiLevelType w:val="multilevel"/>
    <w:tmpl w:val="CAA23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D412C3"/>
    <w:multiLevelType w:val="hybridMultilevel"/>
    <w:tmpl w:val="DF7E665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59E5597"/>
    <w:multiLevelType w:val="hybridMultilevel"/>
    <w:tmpl w:val="7E68D0F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8152829"/>
    <w:multiLevelType w:val="hybridMultilevel"/>
    <w:tmpl w:val="F03AA8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D3410A2"/>
    <w:multiLevelType w:val="hybridMultilevel"/>
    <w:tmpl w:val="CA5A73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6B752D"/>
    <w:multiLevelType w:val="hybridMultilevel"/>
    <w:tmpl w:val="2EE8C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5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61039"/>
    <w:rsid w:val="00043CCD"/>
    <w:rsid w:val="00234CF1"/>
    <w:rsid w:val="00382F64"/>
    <w:rsid w:val="003D3A8C"/>
    <w:rsid w:val="004874DA"/>
    <w:rsid w:val="0055030B"/>
    <w:rsid w:val="00562947"/>
    <w:rsid w:val="00795D48"/>
    <w:rsid w:val="009E0959"/>
    <w:rsid w:val="00A10D62"/>
    <w:rsid w:val="00AB397D"/>
    <w:rsid w:val="00AE3748"/>
    <w:rsid w:val="00B82AB1"/>
    <w:rsid w:val="00C54623"/>
    <w:rsid w:val="00C56C67"/>
    <w:rsid w:val="00CC0D50"/>
    <w:rsid w:val="00D61039"/>
    <w:rsid w:val="00E50ACA"/>
    <w:rsid w:val="00EA4E35"/>
    <w:rsid w:val="00F1256D"/>
    <w:rsid w:val="00F3161A"/>
    <w:rsid w:val="00F9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3F4E"/>
  <w15:docId w15:val="{82FBE763-F548-DB41-84D2-FF003F4BA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50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E50ACA"/>
  </w:style>
  <w:style w:type="paragraph" w:styleId="ListParagraph">
    <w:name w:val="List Paragraph"/>
    <w:basedOn w:val="Normal"/>
    <w:uiPriority w:val="34"/>
    <w:qFormat/>
    <w:rsid w:val="00E50AC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82F6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82F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i">
    <w:name w:val="mi"/>
    <w:basedOn w:val="DefaultParagraphFont"/>
    <w:rsid w:val="00382F64"/>
  </w:style>
  <w:style w:type="character" w:customStyle="1" w:styleId="mo">
    <w:name w:val="mo"/>
    <w:basedOn w:val="DefaultParagraphFont"/>
    <w:rsid w:val="00382F64"/>
  </w:style>
  <w:style w:type="character" w:customStyle="1" w:styleId="mjxassistivemathml">
    <w:name w:val="mjx_assistive_mathml"/>
    <w:basedOn w:val="DefaultParagraphFont"/>
    <w:rsid w:val="00382F64"/>
  </w:style>
  <w:style w:type="character" w:customStyle="1" w:styleId="mn">
    <w:name w:val="mn"/>
    <w:basedOn w:val="DefaultParagraphFont"/>
    <w:rsid w:val="00382F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00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3337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111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10904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4112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15038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07197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0477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4340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42458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18972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263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58735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4549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1323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62745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40646">
          <w:marLeft w:val="7580"/>
          <w:marRight w:val="75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0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D\Documents\Template%20for%20Lab%20recor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9B93165D420748A94852C5ABD932FF" ma:contentTypeVersion="3" ma:contentTypeDescription="Create a new document." ma:contentTypeScope="" ma:versionID="f1c1206f9537333ac6a5d6b1b36c2417">
  <xsd:schema xmlns:xsd="http://www.w3.org/2001/XMLSchema" xmlns:xs="http://www.w3.org/2001/XMLSchema" xmlns:p="http://schemas.microsoft.com/office/2006/metadata/properties" xmlns:ns2="592d9fb0-1a1d-4a9a-9e0b-69a672cb261c" targetNamespace="http://schemas.microsoft.com/office/2006/metadata/properties" ma:root="true" ma:fieldsID="7bd1a80e400a0b2e6198fb7bf677341c" ns2:_="">
    <xsd:import namespace="592d9fb0-1a1d-4a9a-9e0b-69a672cb26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2d9fb0-1a1d-4a9a-9e0b-69a672cb26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A47A03-2EFB-4F06-9A91-77F550D091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B8DC05-7C6D-4EAF-B227-876AEFC0A2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9700E4C-89F7-48EF-A596-3E77ACCDBF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2d9fb0-1a1d-4a9a-9e0b-69a672cb26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for Lab record.dotx</Template>
  <TotalTime>89</TotalTime>
  <Pages>8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blahiri</dc:creator>
  <cp:keywords/>
  <dc:description/>
  <cp:lastModifiedBy>Mansi Uniyal</cp:lastModifiedBy>
  <cp:revision>7</cp:revision>
  <dcterms:created xsi:type="dcterms:W3CDTF">2020-09-15T14:30:00Z</dcterms:created>
  <dcterms:modified xsi:type="dcterms:W3CDTF">2020-11-07T17:46:00Z</dcterms:modified>
</cp:coreProperties>
</file>